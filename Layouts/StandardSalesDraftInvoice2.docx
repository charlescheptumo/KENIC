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 w:rsidRPr="00245B0E" w:rsidR="005C273C" w:rsidTr="00DB757F" w14:paraId="707F1306" w14:textId="77777777">
        <w:tc>
          <w:tcPr>
            <w:tcW w:w="2500" w:type="pct"/>
          </w:tcPr>
          <w:p w:rsidRPr="00245B0E" w:rsidR="005C273C" w:rsidP="00DB757F" w:rsidRDefault="00A76247" w14:paraId="7ECB1C8E" w14:textId="77777777">
            <w:pPr>
              <w:pStyle w:val="NoSpacing"/>
            </w:pPr>
            <w:sdt>
              <w:sdtPr>
                <w:rPr>
                  <w:b/>
                  <w:bCs/>
                </w:rPr>
                <w:alias w:val="#Nav: /Header/CustomerAddress1"/>
                <w:tag w:val="#Nav: Standard_Sales_Draft_Inv/50069"/>
                <w:id w:val="-346637227"/>
                <w:placeholder>
                  <w:docPart w:val="18ECDB4E735444248662DE2B13ECDE27"/>
                </w:placeholder>
                <w:dataBinding w:prefixMappings="xmlns:ns0='urn:microsoft-dynamics-nav/reports/Standard_Sales_Draft_Inv/50069/'" w:xpath="/ns0:NavWordReportXmlPart[1]/ns0:Header[1]/ns0:CustomerAddress1[1]" w:storeItemID="{93EADC05-F30A-475A-AAE7-6D20324A36B1}"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Pr="00245B0E" w:rsidR="005C273C">
                  <w:t>CustomerAddress1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A76247" w14:paraId="511367B9" w14:textId="77777777">
            <w:pPr>
              <w:pStyle w:val="NoSpacing"/>
              <w:jc w:val="right"/>
              <w:rPr>
                <w:b/>
                <w:bCs/>
              </w:rPr>
            </w:pPr>
            <w:sdt>
              <w:sdtPr>
                <w:alias w:val="#Nav: /Header/CompanyAddress1"/>
                <w:tag w:val="#Nav: Standard_Sales_Draft_Inv/50069"/>
                <w:id w:val="-1171950695"/>
                <w:placeholder>
                  <w:docPart w:val="59F3843398E743F4AC86CE600F56C9F9"/>
                </w:placeholder>
                <w:dataBinding w:prefixMappings="xmlns:ns0='urn:microsoft-dynamics-nav/reports/Standard_Sales_Draft_Inv/50069/'" w:xpath="/ns0:NavWordReportXmlPart[1]/ns0:Header[1]/ns0:CompanyAddress1[1]" w:storeItemID="{93EADC05-F30A-475A-AAE7-6D20324A36B1}"/>
                <w:text/>
              </w:sdtPr>
              <w:sdtEndPr/>
              <w:sdtContent>
                <w:r w:rsidRPr="00245B0E" w:rsidR="005C273C">
                  <w:t>CompanyAddress1</w:t>
                </w:r>
              </w:sdtContent>
            </w:sdt>
          </w:p>
        </w:tc>
      </w:tr>
      <w:tr w:rsidRPr="00245B0E" w:rsidR="005C273C" w:rsidTr="00DB757F" w14:paraId="4E830A5A" w14:textId="77777777">
        <w:tc>
          <w:tcPr>
            <w:tcW w:w="2500" w:type="pct"/>
          </w:tcPr>
          <w:p w:rsidRPr="00245B0E" w:rsidR="005C273C" w:rsidP="00DB757F" w:rsidRDefault="00A76247" w14:paraId="5609BFD2" w14:textId="77777777">
            <w:pPr>
              <w:pStyle w:val="NoSpacing"/>
            </w:pPr>
            <w:sdt>
              <w:sdtPr>
                <w:alias w:val="#Nav: /Header/CustomerAddress2"/>
                <w:tag w:val="#Nav: Standard_Sales_Draft_Inv/50069"/>
                <w:id w:val="2121793087"/>
                <w:placeholder>
                  <w:docPart w:val="2F34EED7068C4D88AF02DA5EDCEF4F77"/>
                </w:placeholder>
                <w:dataBinding w:prefixMappings="xmlns:ns0='urn:microsoft-dynamics-nav/reports/Standard_Sales_Draft_Inv/50069/'" w:xpath="/ns0:NavWordReportXmlPart[1]/ns0:Header[1]/ns0:CustomerAddress2[1]" w:storeItemID="{93EADC05-F30A-475A-AAE7-6D20324A36B1}"/>
                <w:text/>
              </w:sdtPr>
              <w:sdtEndPr/>
              <w:sdtContent>
                <w:r w:rsidRPr="00245B0E" w:rsidR="005C273C">
                  <w:t>CustomerAddress2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A76247" w14:paraId="4F10B1D5" w14:textId="77777777">
            <w:pPr>
              <w:pStyle w:val="NoSpacing"/>
              <w:jc w:val="right"/>
            </w:pPr>
            <w:sdt>
              <w:sdtPr>
                <w:alias w:val="#Nav: /Header/CompanyAddress2"/>
                <w:tag w:val="#Nav: Standard_Sales_Draft_Inv/50069"/>
                <w:id w:val="1521665205"/>
                <w:placeholder>
                  <w:docPart w:val="B9A829857B8F42CCA7AF65F5DA104A42"/>
                </w:placeholder>
                <w:dataBinding w:prefixMappings="xmlns:ns0='urn:microsoft-dynamics-nav/reports/Standard_Sales_Draft_Inv/50069/'" w:xpath="/ns0:NavWordReportXmlPart[1]/ns0:Header[1]/ns0:CompanyAddress2[1]" w:storeItemID="{93EADC05-F30A-475A-AAE7-6D20324A36B1}"/>
                <w:text/>
              </w:sdtPr>
              <w:sdtEndPr/>
              <w:sdtContent>
                <w:r w:rsidRPr="00245B0E" w:rsidR="005C273C">
                  <w:t>CompanyAddress2</w:t>
                </w:r>
              </w:sdtContent>
            </w:sdt>
          </w:p>
        </w:tc>
      </w:tr>
      <w:tr w:rsidRPr="00245B0E" w:rsidR="005C273C" w:rsidTr="00DB757F" w14:paraId="0ED37168" w14:textId="77777777">
        <w:tc>
          <w:tcPr>
            <w:tcW w:w="2500" w:type="pct"/>
          </w:tcPr>
          <w:p w:rsidRPr="00245B0E" w:rsidR="005C273C" w:rsidP="00DB757F" w:rsidRDefault="00A76247" w14:paraId="1430ED99" w14:textId="77777777">
            <w:pPr>
              <w:pStyle w:val="NoSpacing"/>
            </w:pPr>
            <w:sdt>
              <w:sdtPr>
                <w:alias w:val="#Nav: /Header/CustomerAddress3"/>
                <w:tag w:val="#Nav: Standard_Sales_Draft_Inv/50069"/>
                <w:id w:val="536395156"/>
                <w:placeholder>
                  <w:docPart w:val="B558D5F557424E7580F2C33A7245551E"/>
                </w:placeholder>
                <w:dataBinding w:prefixMappings="xmlns:ns0='urn:microsoft-dynamics-nav/reports/Standard_Sales_Draft_Inv/50069/'" w:xpath="/ns0:NavWordReportXmlPart[1]/ns0:Header[1]/ns0:CustomerAddress3[1]" w:storeItemID="{93EADC05-F30A-475A-AAE7-6D20324A36B1}"/>
                <w:text/>
              </w:sdtPr>
              <w:sdtEndPr/>
              <w:sdtContent>
                <w:r w:rsidRPr="00245B0E" w:rsidR="005C273C">
                  <w:t>CustomerAddress3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A76247" w14:paraId="3417C453" w14:textId="77777777">
            <w:pPr>
              <w:pStyle w:val="NoSpacing"/>
              <w:jc w:val="right"/>
            </w:pPr>
            <w:sdt>
              <w:sdtPr>
                <w:alias w:val="#Nav: /Header/CompanyAddress3"/>
                <w:tag w:val="#Nav: Standard_Sales_Draft_Inv/50069"/>
                <w:id w:val="-1053613660"/>
                <w:placeholder>
                  <w:docPart w:val="EFC0FD1BB77C414CAEADE5BC3F86D0EF"/>
                </w:placeholder>
                <w:dataBinding w:prefixMappings="xmlns:ns0='urn:microsoft-dynamics-nav/reports/Standard_Sales_Draft_Inv/50069/'" w:xpath="/ns0:NavWordReportXmlPart[1]/ns0:Header[1]/ns0:CompanyAddress3[1]" w:storeItemID="{93EADC05-F30A-475A-AAE7-6D20324A36B1}"/>
                <w:text/>
              </w:sdtPr>
              <w:sdtEndPr/>
              <w:sdtContent>
                <w:r w:rsidRPr="00245B0E" w:rsidR="005C273C">
                  <w:t>CompanyAddress3</w:t>
                </w:r>
              </w:sdtContent>
            </w:sdt>
          </w:p>
        </w:tc>
      </w:tr>
      <w:tr w:rsidRPr="00245B0E" w:rsidR="005C273C" w:rsidTr="00DB757F" w14:paraId="71027F7E" w14:textId="77777777">
        <w:tc>
          <w:tcPr>
            <w:tcW w:w="2500" w:type="pct"/>
          </w:tcPr>
          <w:p w:rsidRPr="00245B0E" w:rsidR="005C273C" w:rsidP="00DB757F" w:rsidRDefault="00A76247" w14:paraId="60B260AC" w14:textId="77777777">
            <w:pPr>
              <w:pStyle w:val="NoSpacing"/>
            </w:pPr>
            <w:sdt>
              <w:sdtPr>
                <w:alias w:val="#Nav: /Header/CustomerAddress4"/>
                <w:tag w:val="#Nav: Standard_Sales_Draft_Inv/50069"/>
                <w:id w:val="1229109116"/>
                <w:placeholder>
                  <w:docPart w:val="18DDE567520A4EFC9378CCA4C87E4DDF"/>
                </w:placeholder>
                <w:dataBinding w:prefixMappings="xmlns:ns0='urn:microsoft-dynamics-nav/reports/Standard_Sales_Draft_Inv/50069/'" w:xpath="/ns0:NavWordReportXmlPart[1]/ns0:Header[1]/ns0:CustomerAddress4[1]" w:storeItemID="{93EADC05-F30A-475A-AAE7-6D20324A36B1}"/>
                <w:text/>
              </w:sdtPr>
              <w:sdtEndPr/>
              <w:sdtContent>
                <w:r w:rsidRPr="00245B0E" w:rsidR="005C273C">
                  <w:t>CustomerAddress4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A76247" w14:paraId="363381AC" w14:textId="77777777">
            <w:pPr>
              <w:pStyle w:val="NoSpacing"/>
              <w:jc w:val="right"/>
            </w:pPr>
            <w:sdt>
              <w:sdtPr>
                <w:alias w:val="#Nav: /Header/CompanyAddress4"/>
                <w:tag w:val="#Nav: Standard_Sales_Draft_Inv/50069"/>
                <w:id w:val="-843252946"/>
                <w:placeholder>
                  <w:docPart w:val="CF22DB901D5644609DBD9B606390CF97"/>
                </w:placeholder>
                <w:dataBinding w:prefixMappings="xmlns:ns0='urn:microsoft-dynamics-nav/reports/Standard_Sales_Draft_Inv/50069/'" w:xpath="/ns0:NavWordReportXmlPart[1]/ns0:Header[1]/ns0:CompanyAddress4[1]" w:storeItemID="{93EADC05-F30A-475A-AAE7-6D20324A36B1}"/>
                <w:text/>
              </w:sdtPr>
              <w:sdtEndPr/>
              <w:sdtContent>
                <w:r w:rsidRPr="00245B0E" w:rsidR="005C273C">
                  <w:t>CompanyAddress4</w:t>
                </w:r>
              </w:sdtContent>
            </w:sdt>
          </w:p>
        </w:tc>
      </w:tr>
      <w:tr w:rsidRPr="00245B0E" w:rsidR="005C273C" w:rsidTr="00DB757F" w14:paraId="0C337BFA" w14:textId="77777777">
        <w:tc>
          <w:tcPr>
            <w:tcW w:w="2500" w:type="pct"/>
          </w:tcPr>
          <w:p w:rsidRPr="00245B0E" w:rsidR="005C273C" w:rsidP="00DB757F" w:rsidRDefault="00A76247" w14:paraId="07E20714" w14:textId="77777777">
            <w:pPr>
              <w:pStyle w:val="NoSpacing"/>
            </w:pPr>
            <w:sdt>
              <w:sdtPr>
                <w:alias w:val="#Nav: /Header/CustomerAddress5"/>
                <w:tag w:val="#Nav: Standard_Sales_Draft_Inv/50069"/>
                <w:id w:val="1814057176"/>
                <w:placeholder>
                  <w:docPart w:val="1B3FC965A2AF4D7D8BB278817E8B0A34"/>
                </w:placeholder>
                <w:dataBinding w:prefixMappings="xmlns:ns0='urn:microsoft-dynamics-nav/reports/Standard_Sales_Draft_Inv/50069/'" w:xpath="/ns0:NavWordReportXmlPart[1]/ns0:Header[1]/ns0:CustomerAddress5[1]" w:storeItemID="{93EADC05-F30A-475A-AAE7-6D20324A36B1}"/>
                <w:text/>
              </w:sdtPr>
              <w:sdtEndPr/>
              <w:sdtContent>
                <w:r w:rsidRPr="00245B0E" w:rsidR="005C273C">
                  <w:t>CustomerAddress5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A76247" w14:paraId="053638F3" w14:textId="77777777">
            <w:pPr>
              <w:pStyle w:val="NoSpacing"/>
              <w:jc w:val="right"/>
            </w:pPr>
            <w:sdt>
              <w:sdtPr>
                <w:alias w:val="#Nav: /Header/CompanyAddress5"/>
                <w:tag w:val="#Nav: Standard_Sales_Draft_Inv/50069"/>
                <w:id w:val="-1834985711"/>
                <w:placeholder>
                  <w:docPart w:val="EAAF8D4E278E4278AD200C0628BFB94B"/>
                </w:placeholder>
                <w:dataBinding w:prefixMappings="xmlns:ns0='urn:microsoft-dynamics-nav/reports/Standard_Sales_Draft_Inv/50069/'" w:xpath="/ns0:NavWordReportXmlPart[1]/ns0:Header[1]/ns0:CompanyAddress5[1]" w:storeItemID="{93EADC05-F30A-475A-AAE7-6D20324A36B1}"/>
                <w:text/>
              </w:sdtPr>
              <w:sdtEndPr/>
              <w:sdtContent>
                <w:r w:rsidRPr="00245B0E" w:rsidR="005C273C">
                  <w:t>CompanyAddress5</w:t>
                </w:r>
              </w:sdtContent>
            </w:sdt>
          </w:p>
        </w:tc>
      </w:tr>
      <w:tr w:rsidRPr="00245B0E" w:rsidR="005C273C" w:rsidTr="00DB757F" w14:paraId="72FE5132" w14:textId="77777777">
        <w:tc>
          <w:tcPr>
            <w:tcW w:w="2500" w:type="pct"/>
          </w:tcPr>
          <w:p w:rsidRPr="00245B0E" w:rsidR="005C273C" w:rsidP="00DB757F" w:rsidRDefault="00A76247" w14:paraId="2E27D40D" w14:textId="77777777">
            <w:pPr>
              <w:pStyle w:val="NoSpacing"/>
            </w:pPr>
            <w:sdt>
              <w:sdtPr>
                <w:alias w:val="#Nav: /Header/CustomerAddress6"/>
                <w:tag w:val="#Nav: Standard_Sales_Draft_Inv/50069"/>
                <w:id w:val="-2064325541"/>
                <w:placeholder>
                  <w:docPart w:val="E3734E30A5ED4EC1980236FEB539BEAC"/>
                </w:placeholder>
                <w:dataBinding w:prefixMappings="xmlns:ns0='urn:microsoft-dynamics-nav/reports/Standard_Sales_Draft_Inv/50069/'" w:xpath="/ns0:NavWordReportXmlPart[1]/ns0:Header[1]/ns0:CustomerAddress6[1]" w:storeItemID="{93EADC05-F30A-475A-AAE7-6D20324A36B1}"/>
                <w:text/>
              </w:sdtPr>
              <w:sdtEndPr/>
              <w:sdtContent>
                <w:r w:rsidRPr="00245B0E" w:rsidR="005C273C">
                  <w:t>CustomerAddress6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A76247" w14:paraId="48FED355" w14:textId="77777777">
            <w:pPr>
              <w:pStyle w:val="NoSpacing"/>
              <w:jc w:val="right"/>
            </w:pPr>
            <w:sdt>
              <w:sdtPr>
                <w:alias w:val="#Nav: /Header/CompanyAddress6"/>
                <w:tag w:val="#Nav: Standard_Sales_Draft_Inv/50069"/>
                <w:id w:val="-2005736487"/>
                <w:placeholder>
                  <w:docPart w:val="4C7CBF38C5EA4C6E88B82768E56F4463"/>
                </w:placeholder>
                <w:dataBinding w:prefixMappings="xmlns:ns0='urn:microsoft-dynamics-nav/reports/Standard_Sales_Draft_Inv/50069/'" w:xpath="/ns0:NavWordReportXmlPart[1]/ns0:Header[1]/ns0:CompanyAddress6[1]" w:storeItemID="{93EADC05-F30A-475A-AAE7-6D20324A36B1}"/>
                <w:text/>
              </w:sdtPr>
              <w:sdtEndPr/>
              <w:sdtContent>
                <w:r w:rsidRPr="00245B0E" w:rsidR="005C273C">
                  <w:t>CompanyAddress6</w:t>
                </w:r>
              </w:sdtContent>
            </w:sdt>
          </w:p>
        </w:tc>
      </w:tr>
      <w:tr w:rsidRPr="00245B0E" w:rsidR="005C273C" w:rsidTr="00DB757F" w14:paraId="0D8B64A8" w14:textId="77777777">
        <w:tc>
          <w:tcPr>
            <w:tcW w:w="2500" w:type="pct"/>
          </w:tcPr>
          <w:p w:rsidRPr="00245B0E" w:rsidR="005C273C" w:rsidP="00DB757F" w:rsidRDefault="00A76247" w14:paraId="217DEBE5" w14:textId="77777777">
            <w:pPr>
              <w:pStyle w:val="NoSpacing"/>
            </w:pPr>
            <w:sdt>
              <w:sdtPr>
                <w:alias w:val="#Nav: /Header/CustomerAddress7"/>
                <w:tag w:val="#Nav: Standard_Sales_Draft_Inv/50069"/>
                <w:id w:val="-762605892"/>
                <w:placeholder>
                  <w:docPart w:val="6D50E62DE5704DC3A5636FDAAA73CCBA"/>
                </w:placeholder>
                <w:dataBinding w:prefixMappings="xmlns:ns0='urn:microsoft-dynamics-nav/reports/Standard_Sales_Draft_Inv/50069/'" w:xpath="/ns0:NavWordReportXmlPart[1]/ns0:Header[1]/ns0:CustomerAddress7[1]" w:storeItemID="{93EADC05-F30A-475A-AAE7-6D20324A36B1}"/>
                <w:text/>
              </w:sdtPr>
              <w:sdtEndPr/>
              <w:sdtContent>
                <w:r w:rsidRPr="00245B0E" w:rsidR="005C273C">
                  <w:rPr>
                    <w:lang w:val="da-DK"/>
                  </w:rPr>
                  <w:t>CustomerAddress7</w:t>
                </w:r>
              </w:sdtContent>
            </w:sdt>
          </w:p>
        </w:tc>
        <w:tc>
          <w:tcPr>
            <w:tcW w:w="2500" w:type="pct"/>
          </w:tcPr>
          <w:p w:rsidRPr="00245B0E" w:rsidR="005C273C" w:rsidP="00DB757F" w:rsidRDefault="00A76247" w14:paraId="76CF6610" w14:textId="77777777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Draft_Inv/50069"/>
                <w:id w:val="-1616430546"/>
                <w:placeholder>
                  <w:docPart w:val="572342047EEA4A598B011F25F5498032"/>
                </w:placeholder>
                <w:dataBinding w:prefixMappings="xmlns:ns0='urn:microsoft-dynamics-nav/reports/Standard_Sales_Draft_Inv/50069/'" w:xpath="/ns0:NavWordReportXmlPart[1]/ns0:Header[1]/ns0:CompanyLegalOffice_Lbl[1]" w:storeItemID="{93EADC05-F30A-475A-AAE7-6D20324A36B1}"/>
                <w:text/>
              </w:sdtPr>
              <w:sdtEndPr/>
              <w:sdtContent>
                <w:r w:rsidRPr="00245B0E" w:rsidR="005C273C">
                  <w:rPr>
                    <w:lang w:val="da-DK"/>
                  </w:rPr>
                  <w:t>CompanyLegalOffice_Lbl</w:t>
                </w:r>
              </w:sdtContent>
            </w:sdt>
            <w:r w:rsidRPr="00245B0E" w:rsidR="005C273C">
              <w:t xml:space="preserve"> </w:t>
            </w:r>
            <w:sdt>
              <w:sdtPr>
                <w:alias w:val="#Nav: /Header/CompanyLegalOffice"/>
                <w:tag w:val="#Nav: Standard_Sales_Draft_Inv/50069"/>
                <w:id w:val="1332101128"/>
                <w:placeholder>
                  <w:docPart w:val="B2398CECCE1A4AD1A81E04EF7E0CEA7E"/>
                </w:placeholder>
                <w:dataBinding w:prefixMappings="xmlns:ns0='urn:microsoft-dynamics-nav/reports/Standard_Sales_Draft_Inv/50069/'" w:xpath="/ns0:NavWordReportXmlPart[1]/ns0:Header[1]/ns0:CompanyLegalOffice[1]" w:storeItemID="{93EADC05-F30A-475A-AAE7-6D20324A36B1}"/>
                <w:text/>
              </w:sdtPr>
              <w:sdtEndPr/>
              <w:sdtContent>
                <w:r w:rsidRPr="00245B0E" w:rsidR="005C273C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Pr="00245B0E" w:rsidR="005C273C" w:rsidTr="00DB757F" w14:paraId="144639E5" w14:textId="77777777">
        <w:tc>
          <w:tcPr>
            <w:tcW w:w="2500" w:type="pct"/>
          </w:tcPr>
          <w:sdt>
            <w:sdtPr>
              <w:alias w:val="#Nav: /Header/CustomerAddress8"/>
              <w:tag w:val="#Nav: Standard_Sales_Draft_Inv/50069"/>
              <w:id w:val="571465082"/>
              <w:placeholder>
                <w:docPart w:val="956CDC42C9E141AFAC9F698AFF0EFAC8"/>
              </w:placeholder>
              <w:dataBinding w:prefixMappings="xmlns:ns0='urn:microsoft-dynamics-nav/reports/Standard_Sales_Draft_Inv/50069/'" w:xpath="/ns0:NavWordReportXmlPart[1]/ns0:Header[1]/ns0:CustomerAddress8[1]" w:storeItemID="{93EADC05-F30A-475A-AAE7-6D20324A36B1}"/>
              <w:text/>
            </w:sdtPr>
            <w:sdtEndPr/>
            <w:sdtContent>
              <w:p w:rsidRPr="00245B0E" w:rsidR="005C273C" w:rsidP="00DB757F" w:rsidRDefault="005C273C" w14:paraId="37A149CA" w14:textId="77777777">
                <w:pPr>
                  <w:pStyle w:val="NoSpacing"/>
                </w:pPr>
                <w:r w:rsidRPr="00245B0E">
                  <w:rPr>
                    <w:lang w:val="da-DK"/>
                  </w:rPr>
                  <w:t>CustomerAddress8</w:t>
                </w:r>
              </w:p>
            </w:sdtContent>
          </w:sdt>
        </w:tc>
        <w:tc>
          <w:tcPr>
            <w:tcW w:w="2500" w:type="pct"/>
          </w:tcPr>
          <w:p w:rsidRPr="00245B0E" w:rsidR="005C273C" w:rsidP="00DB757F" w:rsidRDefault="005C273C" w14:paraId="41988C2C" w14:textId="77777777">
            <w:pPr>
              <w:pStyle w:val="NoSpacing"/>
              <w:jc w:val="right"/>
            </w:pPr>
          </w:p>
        </w:tc>
      </w:tr>
    </w:tbl>
    <w:p w:rsidRPr="000D5A6D" w:rsidR="005C273C" w:rsidP="005C273C" w:rsidRDefault="005C273C" w14:paraId="6527CBB9" w14:textId="77777777">
      <w:pPr>
        <w:pStyle w:val="NoSpacing"/>
      </w:pPr>
    </w:p>
    <w:tbl>
      <w:tblPr>
        <w:tblStyle w:val="TableGrid"/>
        <w:tblW w:w="5000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551"/>
        <w:gridCol w:w="2551"/>
        <w:gridCol w:w="2552"/>
        <w:gridCol w:w="2552"/>
      </w:tblGrid>
      <w:tr w:rsidRPr="005C273C" w:rsidR="005C273C" w:rsidTr="005C273C" w14:paraId="74FB68C3" w14:textId="77777777">
        <w:sdt>
          <w:sdtPr>
            <w:alias w:val="#Nav: /Header/YourReference__Lbl"/>
            <w:tag w:val="#Nav: Standard_Sales_Draft_Inv/50069"/>
            <w:id w:val="-566887149"/>
            <w:placeholder>
              <w:docPart w:val="C4027D464B5D4815A0BC6751F25356F2"/>
            </w:placeholder>
            <w:dataBinding w:prefixMappings="xmlns:ns0='urn:microsoft-dynamics-nav/reports/Standard_Sales_Draft_Inv/50069/'" w:xpath="/ns0:NavWordReportXmlPart[1]/ns0:Header[1]/ns0:YourReference__Lbl[1]" w:storeItemID="{93EADC05-F30A-475A-AAE7-6D20324A36B1}"/>
            <w:text/>
          </w:sdtPr>
          <w:sdtEndPr/>
          <w:sdtContent>
            <w:tc>
              <w:tcPr>
                <w:tcW w:w="1250" w:type="pct"/>
              </w:tcPr>
              <w:p w:rsidRPr="005C273C" w:rsidR="005C273C" w:rsidP="005C273C" w:rsidRDefault="0043195D" w14:paraId="42BF67A0" w14:textId="77777777">
                <w:pPr>
                  <w:pStyle w:val="Heading1"/>
                  <w:outlineLvl w:val="0"/>
                </w:pPr>
                <w:r>
                  <w:rPr>
                    <w:lang w:val="da-DK"/>
                  </w:rPr>
                  <w:t>YourReference__Lbl</w:t>
                </w:r>
              </w:p>
            </w:tc>
          </w:sdtContent>
        </w:sdt>
        <w:sdt>
          <w:sdtPr>
            <w:rPr>
              <w:rStyle w:val="Heading1Char"/>
              <w:b/>
            </w:rPr>
            <w:alias w:val="#Nav: /Header/SalesPersonBlank_Lbl"/>
            <w:tag w:val="#Nav: Standard_Sales_Draft_Inv/50069"/>
            <w:id w:val="-244584271"/>
            <w:placeholder>
              <w:docPart w:val="56F5F8E90F5643FAA719A81EA6F884BF"/>
            </w:placeholder>
            <w:dataBinding w:prefixMappings="xmlns:ns0='urn:microsoft-dynamics-nav/reports/Standard_Sales_Draft_Inv/50069/'" w:xpath="/ns0:NavWordReportXmlPart[1]/ns0:Header[1]/ns0:SalesPersonBlank_Lbl[1]" w:storeItemID="{93EADC05-F30A-475A-AAE7-6D20324A36B1}"/>
            <w:text/>
          </w:sdtPr>
          <w:sdtEndPr>
            <w:rPr>
              <w:rStyle w:val="Heading1Char"/>
            </w:rPr>
          </w:sdtEndPr>
          <w:sdtContent>
            <w:tc>
              <w:tcPr>
                <w:tcW w:w="1250" w:type="pct"/>
              </w:tcPr>
              <w:p w:rsidRPr="005C273C" w:rsidR="005C273C" w:rsidP="005C273C" w:rsidRDefault="005C273C" w14:paraId="43F742C9" w14:textId="77777777">
                <w:pPr>
                  <w:pStyle w:val="Heading1"/>
                  <w:outlineLvl w:val="0"/>
                </w:pPr>
                <w:proofErr w:type="spellStart"/>
                <w:r w:rsidRPr="005C273C">
                  <w:rPr>
                    <w:rStyle w:val="Heading1Char"/>
                    <w:b/>
                  </w:rPr>
                  <w:t>SalesPersonBlank_Lbl</w:t>
                </w:r>
                <w:proofErr w:type="spellEnd"/>
              </w:p>
            </w:tc>
          </w:sdtContent>
        </w:sdt>
        <w:sdt>
          <w:sdtPr>
            <w:alias w:val="#Nav: /Header/PaymentTermsDescription_Lbl"/>
            <w:tag w:val="#Nav: Standard_Sales_Draft_Inv/50069"/>
            <w:id w:val="-2080432702"/>
            <w:placeholder>
              <w:docPart w:val="10143EF8F5694C75B253BF47962E16A1"/>
            </w:placeholder>
            <w:dataBinding w:prefixMappings="xmlns:ns0='urn:microsoft-dynamics-nav/reports/Standard_Sales_Draft_Inv/50069/'" w:xpath="/ns0:NavWordReportXmlPart[1]/ns0:Header[1]/ns0:PaymentTermsDescription_Lbl[1]" w:storeItemID="{93EADC05-F30A-475A-AAE7-6D20324A36B1}"/>
            <w:text/>
          </w:sdtPr>
          <w:sdtEndPr/>
          <w:sdtContent>
            <w:tc>
              <w:tcPr>
                <w:tcW w:w="1250" w:type="pct"/>
              </w:tcPr>
              <w:p w:rsidRPr="005C273C" w:rsidR="005C273C" w:rsidP="005C273C" w:rsidRDefault="005C273C" w14:paraId="7FC9F4CE" w14:textId="77777777">
                <w:pPr>
                  <w:pStyle w:val="Heading1"/>
                  <w:outlineLvl w:val="0"/>
                </w:pPr>
                <w:proofErr w:type="spellStart"/>
                <w:r w:rsidRPr="005C273C">
                  <w:t>PaymentTermsDescription_Lbl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Draft_Inv/50069"/>
            <w:id w:val="-89551258"/>
            <w:placeholder>
              <w:docPart w:val="BD6775A7FCC648749F70749DDD7C7C3A"/>
            </w:placeholder>
            <w:dataBinding w:prefixMappings="xmlns:ns0='urn:microsoft-dynamics-nav/reports/Standard_Sales_Draft_Inv/50069/'" w:xpath="/ns0:NavWordReportXmlPart[1]/ns0:Header[1]/ns0:ShipmentMethodDescription_Lbl[1]" w:storeItemID="{93EADC05-F30A-475A-AAE7-6D20324A36B1}"/>
            <w:text/>
          </w:sdtPr>
          <w:sdtEndPr/>
          <w:sdtContent>
            <w:tc>
              <w:tcPr>
                <w:tcW w:w="1250" w:type="pct"/>
                <w:tcMar>
                  <w:right w:w="0" w:type="dxa"/>
                </w:tcMar>
              </w:tcPr>
              <w:p w:rsidRPr="005C273C" w:rsidR="005C273C" w:rsidP="005C273C" w:rsidRDefault="005C273C" w14:paraId="01C1703C" w14:textId="77777777">
                <w:pPr>
                  <w:pStyle w:val="Heading1"/>
                  <w:outlineLvl w:val="0"/>
                </w:pPr>
                <w:proofErr w:type="spellStart"/>
                <w:r w:rsidRPr="005C273C">
                  <w:t>ShipmentMethodDescription_Lbl</w:t>
                </w:r>
                <w:proofErr w:type="spellEnd"/>
              </w:p>
            </w:tc>
          </w:sdtContent>
        </w:sdt>
      </w:tr>
      <w:tr w:rsidRPr="00245B0E" w:rsidR="005C273C" w:rsidTr="005C273C" w14:paraId="572175CC" w14:textId="77777777">
        <w:tc>
          <w:tcPr>
            <w:tcW w:w="1250" w:type="pct"/>
          </w:tcPr>
          <w:p w:rsidRPr="00245B0E" w:rsidR="005C273C" w:rsidP="005C273C" w:rsidRDefault="00A76247" w14:paraId="6BEEFF2B" w14:textId="77777777">
            <w:sdt>
              <w:sdtPr>
                <w:alias w:val="#Nav: /Header/YourReference"/>
                <w:tag w:val="#Nav: Standard_Sales_Draft_Inv/50069"/>
                <w:id w:val="520907351"/>
                <w:placeholder>
                  <w:docPart w:val="B0C2B043F3D34C0084D795C2D42292ED"/>
                </w:placeholder>
                <w:dataBinding w:prefixMappings="xmlns:ns0='urn:microsoft-dynamics-nav/reports/Standard_Sales_Draft_Inv/50069/'" w:xpath="/ns0:NavWordReportXmlPart[1]/ns0:Header[1]/ns0:YourReference[1]" w:storeItemID="{93EADC05-F30A-475A-AAE7-6D20324A36B1}"/>
                <w:text/>
              </w:sdtPr>
              <w:sdtEndPr/>
              <w:sdtContent>
                <w:r w:rsidRPr="00245B0E" w:rsidR="005C273C">
                  <w:rPr>
                    <w:lang w:val="da-DK"/>
                  </w:rPr>
                  <w:t>YourReference</w:t>
                </w:r>
              </w:sdtContent>
            </w:sdt>
          </w:p>
        </w:tc>
        <w:sdt>
          <w:sdtPr>
            <w:alias w:val="#Nav: /Header/SalesPersonName"/>
            <w:tag w:val="#Nav: Standard_Sales_Draft_Inv/50069"/>
            <w:id w:val="647404406"/>
            <w:placeholder>
              <w:docPart w:val="8762CFA600EA484C895E036535919189"/>
            </w:placeholder>
            <w:dataBinding w:prefixMappings="xmlns:ns0='urn:microsoft-dynamics-nav/reports/Standard_Sales_Draft_Inv/50069/'" w:xpath="/ns0:NavWordReportXmlPart[1]/ns0:Header[1]/ns0:SalesPersonName[1]" w:storeItemID="{93EADC05-F30A-475A-AAE7-6D20324A36B1}"/>
            <w:text/>
          </w:sdtPr>
          <w:sdtEndPr/>
          <w:sdtContent>
            <w:tc>
              <w:tcPr>
                <w:tcW w:w="1250" w:type="pct"/>
              </w:tcPr>
              <w:p w:rsidRPr="00245B0E" w:rsidR="005C273C" w:rsidP="005C273C" w:rsidRDefault="005C273C" w14:paraId="4AC00EFB" w14:textId="77777777">
                <w:r w:rsidRPr="00245B0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PaymentTermsDescription"/>
            <w:tag w:val="#Nav: Standard_Sales_Draft_Inv/50069"/>
            <w:id w:val="-352657912"/>
            <w:placeholder>
              <w:docPart w:val="64298F63108D4484ADC5C739D6DBB600"/>
            </w:placeholder>
            <w:dataBinding w:prefixMappings="xmlns:ns0='urn:microsoft-dynamics-nav/reports/Standard_Sales_Draft_Inv/50069/'" w:xpath="/ns0:NavWordReportXmlPart[1]/ns0:Header[1]/ns0:PaymentTermsDescription[1]" w:storeItemID="{93EADC05-F30A-475A-AAE7-6D20324A36B1}"/>
            <w:text/>
          </w:sdtPr>
          <w:sdtEndPr/>
          <w:sdtContent>
            <w:tc>
              <w:tcPr>
                <w:tcW w:w="1250" w:type="pct"/>
              </w:tcPr>
              <w:p w:rsidRPr="00245B0E" w:rsidR="005C273C" w:rsidP="005C273C" w:rsidRDefault="005C273C" w14:paraId="450B7E7D" w14:textId="77777777">
                <w:r w:rsidRPr="00982950">
                  <w:rPr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Draft_Inv/50069"/>
            <w:id w:val="760792698"/>
            <w:placeholder>
              <w:docPart w:val="8C59D29E114A44AD86C9351100884520"/>
            </w:placeholder>
            <w:dataBinding w:prefixMappings="xmlns:ns0='urn:microsoft-dynamics-nav/reports/Standard_Sales_Draft_Inv/50069/'" w:xpath="/ns0:NavWordReportXmlPart[1]/ns0:Header[1]/ns0:ShipmentMethodDescription[1]" w:storeItemID="{93EADC05-F30A-475A-AAE7-6D20324A36B1}"/>
            <w:text/>
          </w:sdtPr>
          <w:sdtEndPr/>
          <w:sdtContent>
            <w:tc>
              <w:tcPr>
                <w:tcW w:w="1250" w:type="pct"/>
                <w:tcMar>
                  <w:right w:w="0" w:type="dxa"/>
                </w:tcMar>
              </w:tcPr>
              <w:p w:rsidRPr="00245B0E" w:rsidR="005C273C" w:rsidP="005C273C" w:rsidRDefault="005C273C" w14:paraId="650049F0" w14:textId="77777777">
                <w:r w:rsidRPr="00982950">
                  <w:rPr>
                    <w:lang w:val="da-DK"/>
                  </w:rPr>
                  <w:t>ShipmentMethodDescription</w:t>
                </w:r>
              </w:p>
            </w:tc>
          </w:sdtContent>
        </w:sdt>
      </w:tr>
    </w:tbl>
    <w:sdt>
      <w:sdtPr>
        <w:alias w:val="#Nav: /Header/WorkDescriptionLines"/>
        <w:tag w:val="#Nav: Standard_Sales_Draft_Inv/50069"/>
        <w:id w:val="-156540891"/>
        <w15:dataBinding w:prefixMappings="xmlns:ns0='urn:microsoft-dynamics-nav/reports/Standard_Sales_Draft_Inv/50069/'" w:xpath="/ns0:NavWordReportXmlPart[1]/ns0:Header[1]/ns0:WorkDescriptionLines" w:storeItemID="{93EADC05-F30A-475A-AAE7-6D20324A36B1}"/>
        <w15:repeatingSection/>
      </w:sdtPr>
      <w:sdtEndPr/>
      <w:sdtContent>
        <w:sdt>
          <w:sdtPr>
            <w:id w:val="1484192828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alias w:val="#Nav: /Header/WorkDescriptionLines/WorkDescriptionLine"/>
                <w:tag w:val="#Nav: Standard_Sales_Draft_Inv/50069"/>
                <w:id w:val="1295334976"/>
                <w:placeholder>
                  <w:docPart w:val="DefaultPlaceholder_-1854013440"/>
                </w:placeholder>
                <w:dataBinding w:prefixMappings="xmlns:ns0='urn:microsoft-dynamics-nav/reports/Standard_Sales_Draft_Inv/50069/'" w:xpath="/ns0:NavWordReportXmlPart[1]/ns0:Header[1]/ns0:WorkDescriptionLines[1]/ns0:WorkDescriptionLine[1]" w:storeItemID="{93EADC05-F30A-475A-AAE7-6D20324A36B1}"/>
                <w:text/>
              </w:sdtPr>
              <w:sdtEndPr/>
              <w:sdtContent>
                <w:p w:rsidR="005C273C" w:rsidP="006309D4" w:rsidRDefault="001F12B5" w14:paraId="39B0E562" w14:textId="77777777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0D5A6D" w:rsidR="001F12B5" w:rsidP="005C273C" w:rsidRDefault="001F12B5" w14:paraId="525CA503" w14:textId="0FA52C61">
      <w:pPr>
        <w:pStyle w:val="NoSpacing"/>
      </w:pPr>
    </w:p>
    <w:tbl>
      <w:tblPr>
        <w:tblStyle w:val="TableGrid"/>
        <w:tblW w:w="5172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1077"/>
        <w:gridCol w:w="2274"/>
        <w:gridCol w:w="760"/>
        <w:gridCol w:w="923"/>
        <w:gridCol w:w="628"/>
        <w:gridCol w:w="809"/>
        <w:gridCol w:w="1168"/>
        <w:gridCol w:w="871"/>
        <w:gridCol w:w="750"/>
        <w:gridCol w:w="1297"/>
      </w:tblGrid>
      <w:tr w:rsidRPr="00543913" w:rsidR="00BE4BAF" w:rsidTr="00AE1905" w14:paraId="652AC5A0" w14:textId="77777777">
        <w:trPr>
          <w:cantSplit/>
          <w:trHeight w:val="567"/>
          <w:tblHeader/>
        </w:trPr>
        <w:sdt>
          <w:sdtPr>
            <w:alias w:val="#Nav: /Header/Line/ItemNo_Line_Lbl"/>
            <w:tag w:val="#Nav: Standard_Sales_Draft_Inv/50069"/>
            <w:id w:val="771446451"/>
            <w:placeholder>
              <w:docPart w:val="F67388BD1A474A049DF0C92F993CE745"/>
            </w:placeholder>
            <w:dataBinding w:prefixMappings="xmlns:ns0='urn:microsoft-dynamics-nav/reports/Standard_Sales_Draft_Inv/50069/'" w:xpath="/ns0:NavWordReportXmlPart[1]/ns0:Header[1]/ns0:Line[1]/ns0:ItemNo_Line_Lbl[1]" w:storeItemID="{93EADC05-F30A-475A-AAE7-6D20324A36B1}"/>
            <w:text/>
          </w:sdtPr>
          <w:sdtEndPr/>
          <w:sdtContent>
            <w:tc>
              <w:tcPr>
                <w:tcW w:w="1077" w:type="dxa"/>
                <w:tcBorders>
                  <w:bottom w:val="single" w:color="auto" w:sz="4" w:space="0"/>
                </w:tcBorders>
                <w:vAlign w:val="bottom"/>
              </w:tcPr>
              <w:p w:rsidRPr="00543913" w:rsidR="00BE4BAF" w:rsidP="00DB757F" w:rsidRDefault="00BE4BAF" w14:paraId="473337B6" w14:textId="77777777">
                <w:pPr>
                  <w:pStyle w:val="Heading1"/>
                  <w:outlineLvl w:val="0"/>
                </w:pPr>
                <w:proofErr w:type="spellStart"/>
                <w:r w:rsidRPr="00543913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Draft_Inv/50069"/>
            <w:id w:val="1545399846"/>
            <w:placeholder>
              <w:docPart w:val="F67388BD1A474A049DF0C92F993CE745"/>
            </w:placeholder>
            <w:dataBinding w:prefixMappings="xmlns:ns0='urn:microsoft-dynamics-nav/reports/Standard_Sales_Draft_Inv/50069/'" w:xpath="/ns0:NavWordReportXmlPart[1]/ns0:Header[1]/ns0:Line[1]/ns0:Description_Line_Lbl[1]" w:storeItemID="{93EADC05-F30A-475A-AAE7-6D20324A36B1}"/>
            <w:text/>
          </w:sdtPr>
          <w:sdtEndPr/>
          <w:sdtContent>
            <w:tc>
              <w:tcPr>
                <w:tcW w:w="2274" w:type="dxa"/>
                <w:tcBorders>
                  <w:bottom w:val="single" w:color="auto" w:sz="4" w:space="0"/>
                </w:tcBorders>
                <w:vAlign w:val="bottom"/>
              </w:tcPr>
              <w:p w:rsidRPr="00543913" w:rsidR="00BE4BAF" w:rsidP="00DB757F" w:rsidRDefault="00AE1905" w14:paraId="12ED0FDF" w14:textId="76013165">
                <w:pPr>
                  <w:pStyle w:val="Heading1"/>
                  <w:outlineLvl w:val="0"/>
                </w:pPr>
                <w:proofErr w:type="spellStart"/>
                <w:r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Draft_Inv/50069"/>
            <w:id w:val="616415257"/>
            <w:placeholder>
              <w:docPart w:val="F67388BD1A474A049DF0C92F993CE745"/>
            </w:placeholder>
            <w:dataBinding w:prefixMappings="xmlns:ns0='urn:microsoft-dynamics-nav/reports/Standard_Sales_Draft_Inv/50069/'" w:xpath="/ns0:NavWordReportXmlPart[1]/ns0:Header[1]/ns0:Line[1]/ns0:Quantity_Line_Lbl[1]" w:storeItemID="{93EADC05-F30A-475A-AAE7-6D20324A36B1}"/>
            <w:text/>
          </w:sdtPr>
          <w:sdtEndPr/>
          <w:sdtContent>
            <w:tc>
              <w:tcPr>
                <w:tcW w:w="760" w:type="dxa"/>
                <w:tcBorders>
                  <w:bottom w:val="single" w:color="auto" w:sz="4" w:space="0"/>
                </w:tcBorders>
                <w:vAlign w:val="bottom"/>
              </w:tcPr>
              <w:p w:rsidRPr="00543913" w:rsidR="00BE4BAF" w:rsidP="00DB757F" w:rsidRDefault="00BE4BAF" w14:paraId="2B868DD1" w14:textId="77777777">
                <w:pPr>
                  <w:pStyle w:val="Heading1"/>
                  <w:jc w:val="right"/>
                  <w:outlineLvl w:val="0"/>
                </w:pPr>
                <w:proofErr w:type="spellStart"/>
                <w:r w:rsidRPr="00543913">
                  <w:t>Quantity_Line_Lbl</w:t>
                </w:r>
                <w:proofErr w:type="spellEnd"/>
              </w:p>
            </w:tc>
          </w:sdtContent>
        </w:sdt>
        <w:tc>
          <w:tcPr>
            <w:tcW w:w="923" w:type="dxa"/>
            <w:tcBorders>
              <w:bottom w:val="single" w:color="auto" w:sz="4" w:space="0"/>
            </w:tcBorders>
            <w:vAlign w:val="bottom"/>
          </w:tcPr>
          <w:p w:rsidRPr="00543913" w:rsidR="00BE4BAF" w:rsidP="00DB757F" w:rsidRDefault="00BE4BAF" w14:paraId="63FB606B" w14:textId="5E9336A4">
            <w:pPr>
              <w:pStyle w:val="Heading1"/>
              <w:outlineLvl w:val="0"/>
            </w:pPr>
          </w:p>
        </w:tc>
        <w:tc>
          <w:tcPr>
            <w:tcW w:w="628" w:type="dxa"/>
            <w:tcBorders>
              <w:bottom w:val="single" w:color="auto" w:sz="4" w:space="0"/>
            </w:tcBorders>
          </w:tcPr>
          <w:p w:rsidR="00BE4BAF" w:rsidP="00DB757F" w:rsidRDefault="00FD7E84" w14:paraId="79A577DB" w14:textId="50A428DD">
            <w:pPr>
              <w:pStyle w:val="Heading1"/>
              <w:jc w:val="right"/>
              <w:outlineLvl w:val="0"/>
            </w:pPr>
            <w:r>
              <w:t>No. of Days</w:t>
            </w:r>
          </w:p>
        </w:tc>
        <w:tc>
          <w:tcPr>
            <w:tcW w:w="809" w:type="dxa"/>
            <w:tcBorders>
              <w:bottom w:val="single" w:color="auto" w:sz="4" w:space="0"/>
            </w:tcBorders>
          </w:tcPr>
          <w:p w:rsidR="00BE4BAF" w:rsidP="00DB757F" w:rsidRDefault="00FD7E84" w14:paraId="219C49CD" w14:textId="0858F384">
            <w:pPr>
              <w:pStyle w:val="Heading1"/>
              <w:jc w:val="right"/>
              <w:outlineLvl w:val="0"/>
            </w:pPr>
            <w:r>
              <w:t>No. of People</w:t>
            </w:r>
          </w:p>
        </w:tc>
        <w:sdt>
          <w:sdtPr>
            <w:alias w:val="#Nav: /Header/Line/UnitPrice_Lbl"/>
            <w:tag w:val="#Nav: Standard_Sales_Draft_Inv/50069"/>
            <w:id w:val="-1521079236"/>
            <w:placeholder>
              <w:docPart w:val="F67388BD1A474A049DF0C92F993CE745"/>
            </w:placeholder>
            <w:dataBinding w:prefixMappings="xmlns:ns0='urn:microsoft-dynamics-nav/reports/Standard_Sales_Draft_Inv/50069/'" w:xpath="/ns0:NavWordReportXmlPart[1]/ns0:Header[1]/ns0:Line[1]/ns0:UnitPrice_Lbl[1]" w:storeItemID="{93EADC05-F30A-475A-AAE7-6D20324A36B1}"/>
            <w:text/>
          </w:sdtPr>
          <w:sdtEndPr/>
          <w:sdtContent>
            <w:tc>
              <w:tcPr>
                <w:tcW w:w="1168" w:type="dxa"/>
                <w:tcBorders>
                  <w:bottom w:val="single" w:color="auto" w:sz="4" w:space="0"/>
                </w:tcBorders>
                <w:vAlign w:val="bottom"/>
              </w:tcPr>
              <w:p w:rsidRPr="00543913" w:rsidR="00BE4BAF" w:rsidP="00DB757F" w:rsidRDefault="00BE4BAF" w14:paraId="3DAECC60" w14:textId="320FC243">
                <w:pPr>
                  <w:pStyle w:val="Heading1"/>
                  <w:jc w:val="right"/>
                  <w:outlineLvl w:val="0"/>
                </w:pPr>
                <w:proofErr w:type="spellStart"/>
                <w:r w:rsidRPr="00543913">
                  <w:t>UnitPrice_Lbl</w:t>
                </w:r>
                <w:proofErr w:type="spellEnd"/>
              </w:p>
            </w:tc>
          </w:sdtContent>
        </w:sdt>
        <w:tc>
          <w:tcPr>
            <w:tcW w:w="871" w:type="dxa"/>
            <w:tcBorders>
              <w:bottom w:val="single" w:color="auto" w:sz="4" w:space="0"/>
            </w:tcBorders>
            <w:vAlign w:val="bottom"/>
          </w:tcPr>
          <w:p w:rsidRPr="00543913" w:rsidR="00BE4BAF" w:rsidP="00DB757F" w:rsidRDefault="00BE4BAF" w14:paraId="75E3611A" w14:textId="3433E757">
            <w:pPr>
              <w:pStyle w:val="Heading1"/>
              <w:outlineLvl w:val="0"/>
            </w:pPr>
          </w:p>
        </w:tc>
        <w:sdt>
          <w:sdtPr>
            <w:alias w:val="#Nav: /Header/Line/VATPct_Line_Lbl"/>
            <w:tag w:val="#Nav: Standard_Sales_Draft_Inv/50069"/>
            <w:id w:val="1291246806"/>
            <w:placeholder>
              <w:docPart w:val="F67388BD1A474A049DF0C92F993CE745"/>
            </w:placeholder>
            <w:dataBinding w:prefixMappings="xmlns:ns0='urn:microsoft-dynamics-nav/reports/Standard_Sales_Draft_Inv/50069/'" w:xpath="/ns0:NavWordReportXmlPart[1]/ns0:Header[1]/ns0:Line[1]/ns0:VATPct_Line_Lbl[1]" w:storeItemID="{93EADC05-F30A-475A-AAE7-6D20324A36B1}"/>
            <w:text/>
          </w:sdtPr>
          <w:sdtEndPr/>
          <w:sdtContent>
            <w:tc>
              <w:tcPr>
                <w:tcW w:w="749" w:type="dxa"/>
                <w:tcBorders>
                  <w:bottom w:val="single" w:color="auto" w:sz="4" w:space="0"/>
                </w:tcBorders>
                <w:vAlign w:val="bottom"/>
              </w:tcPr>
              <w:p w:rsidRPr="00543913" w:rsidR="00BE4BAF" w:rsidP="00DB757F" w:rsidRDefault="00BE4BAF" w14:paraId="2F1127AB" w14:textId="77777777">
                <w:pPr>
                  <w:pStyle w:val="Heading1"/>
                  <w:jc w:val="right"/>
                  <w:outlineLvl w:val="0"/>
                </w:pPr>
                <w:proofErr w:type="spellStart"/>
                <w:r w:rsidRPr="00543913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Draft_Inv/50069"/>
            <w:id w:val="1532234539"/>
            <w:placeholder>
              <w:docPart w:val="F67388BD1A474A049DF0C92F993CE745"/>
            </w:placeholder>
            <w:dataBinding w:prefixMappings="xmlns:ns0='urn:microsoft-dynamics-nav/reports/Standard_Sales_Draft_Inv/50069/'" w:xpath="/ns0:NavWordReportXmlPart[1]/ns0:Header[1]/ns0:Line[1]/ns0:LineAmount_Line_Lbl[1]" w:storeItemID="{93EADC05-F30A-475A-AAE7-6D20324A36B1}"/>
            <w:text/>
          </w:sdtPr>
          <w:sdtEndPr/>
          <w:sdtContent>
            <w:tc>
              <w:tcPr>
                <w:tcW w:w="1297" w:type="dxa"/>
                <w:tcBorders>
                  <w:bottom w:val="single" w:color="auto" w:sz="4" w:space="0"/>
                </w:tcBorders>
                <w:tcMar>
                  <w:right w:w="0" w:type="dxa"/>
                </w:tcMar>
                <w:vAlign w:val="bottom"/>
              </w:tcPr>
              <w:p w:rsidRPr="00543913" w:rsidR="00BE4BAF" w:rsidP="00DB757F" w:rsidRDefault="00BE4BAF" w14:paraId="402BA376" w14:textId="77777777">
                <w:pPr>
                  <w:pStyle w:val="Heading1"/>
                  <w:jc w:val="right"/>
                  <w:outlineLvl w:val="0"/>
                </w:pPr>
                <w:proofErr w:type="spellStart"/>
                <w:r w:rsidRPr="00543913">
                  <w:t>LineAmount_Line_Lbl</w:t>
                </w:r>
                <w:proofErr w:type="spellEnd"/>
              </w:p>
            </w:tc>
          </w:sdtContent>
        </w:sdt>
      </w:tr>
      <w:tr w:rsidRPr="005C273C" w:rsidR="00BE4BAF" w:rsidTr="00AE1905" w14:paraId="2092C485" w14:textId="77777777">
        <w:trPr>
          <w:cantSplit/>
          <w:trHeight w:val="187"/>
        </w:trPr>
        <w:tc>
          <w:tcPr>
            <w:tcW w:w="1077" w:type="dxa"/>
            <w:tcBorders>
              <w:top w:val="single" w:color="auto" w:sz="4" w:space="0"/>
            </w:tcBorders>
          </w:tcPr>
          <w:p w:rsidRPr="005C273C" w:rsidR="00BE4BAF" w:rsidP="005C273C" w:rsidRDefault="00BE4BAF" w14:paraId="34EC6A36" w14:textId="77777777">
            <w:pPr>
              <w:pStyle w:val="NoSpacing"/>
            </w:pPr>
          </w:p>
        </w:tc>
        <w:tc>
          <w:tcPr>
            <w:tcW w:w="2274" w:type="dxa"/>
            <w:tcBorders>
              <w:top w:val="single" w:color="auto" w:sz="4" w:space="0"/>
            </w:tcBorders>
          </w:tcPr>
          <w:p w:rsidRPr="005C273C" w:rsidR="00BE4BAF" w:rsidP="005C273C" w:rsidRDefault="00BE4BAF" w14:paraId="6CB36059" w14:textId="77777777">
            <w:pPr>
              <w:pStyle w:val="NoSpacing"/>
            </w:pPr>
          </w:p>
        </w:tc>
        <w:tc>
          <w:tcPr>
            <w:tcW w:w="760" w:type="dxa"/>
            <w:tcBorders>
              <w:top w:val="single" w:color="auto" w:sz="4" w:space="0"/>
            </w:tcBorders>
          </w:tcPr>
          <w:p w:rsidRPr="005C273C" w:rsidR="00BE4BAF" w:rsidP="005C273C" w:rsidRDefault="00BE4BAF" w14:paraId="38842228" w14:textId="77777777">
            <w:pPr>
              <w:pStyle w:val="NoSpacing"/>
            </w:pPr>
          </w:p>
        </w:tc>
        <w:tc>
          <w:tcPr>
            <w:tcW w:w="923" w:type="dxa"/>
            <w:tcBorders>
              <w:top w:val="single" w:color="auto" w:sz="4" w:space="0"/>
            </w:tcBorders>
          </w:tcPr>
          <w:p w:rsidRPr="005C273C" w:rsidR="00BE4BAF" w:rsidP="005C273C" w:rsidRDefault="00BE4BAF" w14:paraId="401F1AB1" w14:textId="77777777">
            <w:pPr>
              <w:pStyle w:val="NoSpacing"/>
            </w:pPr>
          </w:p>
        </w:tc>
        <w:tc>
          <w:tcPr>
            <w:tcW w:w="628" w:type="dxa"/>
            <w:tcBorders>
              <w:top w:val="single" w:color="auto" w:sz="4" w:space="0"/>
            </w:tcBorders>
          </w:tcPr>
          <w:p w:rsidRPr="005C273C" w:rsidR="00BE4BAF" w:rsidP="005C273C" w:rsidRDefault="00BE4BAF" w14:paraId="1E72199D" w14:textId="77777777">
            <w:pPr>
              <w:pStyle w:val="NoSpacing"/>
            </w:pPr>
          </w:p>
        </w:tc>
        <w:tc>
          <w:tcPr>
            <w:tcW w:w="809" w:type="dxa"/>
            <w:tcBorders>
              <w:top w:val="single" w:color="auto" w:sz="4" w:space="0"/>
            </w:tcBorders>
          </w:tcPr>
          <w:p w:rsidRPr="005C273C" w:rsidR="00BE4BAF" w:rsidP="005C273C" w:rsidRDefault="00BE4BAF" w14:paraId="1CBCDFE3" w14:textId="77777777">
            <w:pPr>
              <w:pStyle w:val="NoSpacing"/>
            </w:pPr>
          </w:p>
        </w:tc>
        <w:tc>
          <w:tcPr>
            <w:tcW w:w="1168" w:type="dxa"/>
            <w:tcBorders>
              <w:top w:val="single" w:color="auto" w:sz="4" w:space="0"/>
            </w:tcBorders>
          </w:tcPr>
          <w:p w:rsidRPr="005C273C" w:rsidR="00BE4BAF" w:rsidP="005C273C" w:rsidRDefault="00BE4BAF" w14:paraId="044FE10E" w14:textId="28FD11EB">
            <w:pPr>
              <w:pStyle w:val="NoSpacing"/>
            </w:pPr>
          </w:p>
        </w:tc>
        <w:tc>
          <w:tcPr>
            <w:tcW w:w="871" w:type="dxa"/>
            <w:tcBorders>
              <w:top w:val="single" w:color="auto" w:sz="4" w:space="0"/>
            </w:tcBorders>
          </w:tcPr>
          <w:p w:rsidRPr="005C273C" w:rsidR="00BE4BAF" w:rsidP="005C273C" w:rsidRDefault="00BE4BAF" w14:paraId="07798705" w14:textId="77777777">
            <w:pPr>
              <w:pStyle w:val="NoSpacing"/>
            </w:pPr>
          </w:p>
        </w:tc>
        <w:tc>
          <w:tcPr>
            <w:tcW w:w="749" w:type="dxa"/>
            <w:tcBorders>
              <w:top w:val="single" w:color="auto" w:sz="4" w:space="0"/>
            </w:tcBorders>
          </w:tcPr>
          <w:p w:rsidRPr="005C273C" w:rsidR="00BE4BAF" w:rsidP="005C273C" w:rsidRDefault="00BE4BAF" w14:paraId="5C3D6F61" w14:textId="77777777">
            <w:pPr>
              <w:pStyle w:val="NoSpacing"/>
            </w:pPr>
          </w:p>
        </w:tc>
        <w:tc>
          <w:tcPr>
            <w:tcW w:w="1297" w:type="dxa"/>
            <w:tcBorders>
              <w:top w:val="single" w:color="auto" w:sz="4" w:space="0"/>
            </w:tcBorders>
            <w:tcMar>
              <w:right w:w="0" w:type="dxa"/>
            </w:tcMar>
          </w:tcPr>
          <w:p w:rsidRPr="005C273C" w:rsidR="00BE4BAF" w:rsidP="005C273C" w:rsidRDefault="00BE4BAF" w14:paraId="3BE6CEA8" w14:textId="77777777">
            <w:pPr>
              <w:pStyle w:val="NoSpacing"/>
            </w:pPr>
          </w:p>
        </w:tc>
      </w:tr>
      <w:sdt>
        <w:sdtPr>
          <w:alias w:val="#Nav: /Header/Line"/>
          <w:tag w:val="#Nav: Standard_Sales_Draft_Inv/50069"/>
          <w:id w:val="1327254768"/>
          <w15:dataBinding w:prefixMappings="xmlns:ns0='urn:microsoft-dynamics-nav/reports/Standard_Sales_Draft_Inv/50069/'" w:xpath="/ns0:NavWordReportXmlPart[1]/ns0:Header[1]/ns0:Line" w:storeItemID="{93EADC05-F30A-475A-AAE7-6D20324A36B1}"/>
          <w15:repeatingSection/>
        </w:sdtPr>
        <w:sdtEndPr/>
        <w:sdtContent>
          <w:sdt>
            <w:sdtPr>
              <w:id w:val="872800820"/>
              <w:placeholder>
                <w:docPart w:val="69493D6BF5F54CF4866CF5DE71876AD5"/>
              </w:placeholder>
              <w15:repeatingSectionItem/>
            </w:sdtPr>
            <w:sdtEndPr/>
            <w:sdtContent>
              <w:tr w:rsidRPr="005C273C" w:rsidR="00BE4BAF" w:rsidTr="00AE1905" w14:paraId="572941F6" w14:textId="77777777">
                <w:trPr>
                  <w:cantSplit/>
                  <w:trHeight w:val="234"/>
                </w:trPr>
                <w:sdt>
                  <w:sdtPr>
                    <w:alias w:val="#Nav: /Header/Line/ItemNo_Line"/>
                    <w:tag w:val="#Nav: Standard_Sales_Draft_Inv/50069"/>
                    <w:id w:val="-1032108260"/>
                    <w:placeholder>
                      <w:docPart w:val="2A6B4E61DA0B4FBCAB3F0470508A5285"/>
                    </w:placeholder>
                    <w:dataBinding w:prefixMappings="xmlns:ns0='urn:microsoft-dynamics-nav/reports/Standard_Sales_Draft_Inv/50069/'" w:xpath="/ns0:NavWordReportXmlPart[1]/ns0:Header[1]/ns0:Line[1]/ns0:ItemNo_Line[1]" w:storeItemID="{93EADC05-F30A-475A-AAE7-6D20324A36B1}"/>
                    <w:text/>
                  </w:sdtPr>
                  <w:sdtEndPr/>
                  <w:sdtContent>
                    <w:tc>
                      <w:tcPr>
                        <w:tcW w:w="1077" w:type="dxa"/>
                      </w:tcPr>
                      <w:p w:rsidRPr="005C273C" w:rsidR="00BE4BAF" w:rsidP="006309D4" w:rsidRDefault="00BE4BAF" w14:paraId="3989F2B7" w14:textId="77777777">
                        <w:proofErr w:type="spellStart"/>
                        <w:r w:rsidRPr="005C273C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Draft_Inv/50069"/>
                    <w:id w:val="-1420935410"/>
                    <w:placeholder>
                      <w:docPart w:val="66B6D8E43D15494D8C9DA91F5AC14DBD"/>
                    </w:placeholder>
                    <w:dataBinding w:prefixMappings="xmlns:ns0='urn:microsoft-dynamics-nav/reports/Standard_Sales_Draft_Inv/50069/'" w:xpath="/ns0:NavWordReportXmlPart[1]/ns0:Header[1]/ns0:Line[1]/ns0:Description_Line[1]" w:storeItemID="{93EADC05-F30A-475A-AAE7-6D20324A36B1}"/>
                    <w:text/>
                  </w:sdtPr>
                  <w:sdtEndPr/>
                  <w:sdtContent>
                    <w:tc>
                      <w:tcPr>
                        <w:tcW w:w="2274" w:type="dxa"/>
                      </w:tcPr>
                      <w:p w:rsidRPr="005C273C" w:rsidR="00BE4BAF" w:rsidP="006309D4" w:rsidRDefault="00BE4BAF" w14:paraId="7C312C7F" w14:textId="77777777">
                        <w:proofErr w:type="spellStart"/>
                        <w:r w:rsidRPr="005C273C">
                          <w:t>Description_Line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760" w:type="dxa"/>
                  </w:tcPr>
                  <w:p w:rsidRPr="005C273C" w:rsidR="00BE4BAF" w:rsidP="00D241D5" w:rsidRDefault="00A76247" w14:paraId="0584F20F" w14:textId="77777777">
                    <w:pPr>
                      <w:jc w:val="right"/>
                    </w:pPr>
                    <w:sdt>
                      <w:sdtPr>
                        <w:alias w:val="#Nav: /Header/Line/Quantity_Line"/>
                        <w:tag w:val="#Nav: Standard_Sales_Draft_Inv/50069"/>
                        <w:id w:val="382909601"/>
                        <w:placeholder>
                          <w:docPart w:val="BE2C368411FD4EF2A8276098D9FE9E99"/>
                        </w:placeholder>
                        <w:dataBinding w:prefixMappings="xmlns:ns0='urn:microsoft-dynamics-nav/reports/Standard_Sales_Draft_Inv/50069/'" w:xpath="/ns0:NavWordReportXmlPart[1]/ns0:Header[1]/ns0:Line[1]/ns0:Quantity_Line[1]" w:storeItemID="{93EADC05-F30A-475A-AAE7-6D20324A36B1}"/>
                        <w:text/>
                      </w:sdtPr>
                      <w:sdtEndPr/>
                      <w:sdtContent>
                        <w:proofErr w:type="spellStart"/>
                        <w:r w:rsidRPr="005C273C" w:rsidR="00BE4BAF">
                          <w:t>Quantity_Line</w:t>
                        </w:r>
                        <w:proofErr w:type="spellEnd"/>
                      </w:sdtContent>
                    </w:sdt>
                    <w:r w:rsidRPr="005C273C" w:rsidR="00BE4BAF">
                      <w:t xml:space="preserve"> </w:t>
                    </w:r>
                  </w:p>
                </w:tc>
                <w:sdt>
                  <w:sdtPr>
                    <w:alias w:val="#Nav: /Header/Line/UnitOfMeasure"/>
                    <w:tag w:val="#Nav: Standard_Sales_Draft_Inv/50069"/>
                    <w:id w:val="436108881"/>
                    <w:placeholder>
                      <w:docPart w:val="484949281CF24FB6B246BDE92DCA2F37"/>
                    </w:placeholder>
                    <w:dataBinding w:prefixMappings="xmlns:ns0='urn:microsoft-dynamics-nav/reports/Standard_Sales_Draft_Inv/50069/'" w:xpath="/ns0:NavWordReportXmlPart[1]/ns0:Header[1]/ns0:Line[1]/ns0:UnitOfMeasure[1]" w:storeItemID="{93EADC05-F30A-475A-AAE7-6D20324A36B1}"/>
                    <w:text/>
                  </w:sdtPr>
                  <w:sdtEndPr/>
                  <w:sdtContent>
                    <w:tc>
                      <w:tcPr>
                        <w:tcW w:w="923" w:type="dxa"/>
                      </w:tcPr>
                      <w:p w:rsidRPr="005C273C" w:rsidR="00BE4BAF" w:rsidP="006309D4" w:rsidRDefault="00BE4BAF" w14:paraId="5846EEE8" w14:textId="77777777">
                        <w:proofErr w:type="spellStart"/>
                        <w:r w:rsidRPr="005C273C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NoOfDays_SalesLine"/>
                    <w:tag w:val="#Nav: Standard_Sales_Draft_Inv/50069"/>
                    <w:id w:val="247852405"/>
                    <w:placeholder>
                      <w:docPart w:val="0F97B42595374C3DA4D7DF6B1BCCE5F1"/>
                    </w:placeholder>
                    <w:dataBinding w:prefixMappings="xmlns:ns0='urn:microsoft-dynamics-nav/reports/Standard_Sales_Draft_Inv/50069/'" w:xpath="/ns0:NavWordReportXmlPart[1]/ns0:Header[1]/ns0:Line[1]/ns0:NoOfDays_SalesLine[1]" w:storeItemID="{93EADC05-F30A-475A-AAE7-6D20324A36B1}"/>
                    <w:text/>
                  </w:sdtPr>
                  <w:sdtEndPr/>
                  <w:sdtContent>
                    <w:tc>
                      <w:tcPr>
                        <w:tcW w:w="628" w:type="dxa"/>
                      </w:tcPr>
                      <w:p w:rsidR="00BE4BAF" w:rsidP="006309D4" w:rsidRDefault="00BE4BAF" w14:paraId="31B34417" w14:textId="7A14FB5F">
                        <w:proofErr w:type="spellStart"/>
                        <w:r>
                          <w:t>NoOfDays_SalesLine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NoOfPeople_SalesLine"/>
                    <w:tag w:val="#Nav: Standard_Sales_Draft_Inv/50069"/>
                    <w:id w:val="-1434281834"/>
                    <w:placeholder>
                      <w:docPart w:val="DefaultPlaceholder_-1854013440"/>
                    </w:placeholder>
                    <w:dataBinding w:prefixMappings="xmlns:ns0='urn:microsoft-dynamics-nav/reports/Standard_Sales_Draft_Inv/50069/'" w:xpath="/ns0:NavWordReportXmlPart[1]/ns0:Header[1]/ns0:Line[1]/ns0:NoOfPeople_SalesLine[1]" w:storeItemID="{93EADC05-F30A-475A-AAE7-6D20324A36B1}"/>
                    <w:text/>
                  </w:sdtPr>
                  <w:sdtEndPr/>
                  <w:sdtContent>
                    <w:tc>
                      <w:tcPr>
                        <w:tcW w:w="809" w:type="dxa"/>
                      </w:tcPr>
                      <w:p w:rsidR="00BE4BAF" w:rsidP="006309D4" w:rsidRDefault="00BE4BAF" w14:paraId="716EF68B" w14:textId="1C531F8A">
                        <w:proofErr w:type="spellStart"/>
                        <w:r>
                          <w:t>NoOfPeople_SalesLine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Draft_Inv/50069"/>
                    <w:id w:val="773364929"/>
                    <w:placeholder>
                      <w:docPart w:val="028C641DA633405AAC002D5981977F34"/>
                    </w:placeholder>
                    <w:dataBinding w:prefixMappings="xmlns:ns0='urn:microsoft-dynamics-nav/reports/Standard_Sales_Draft_Inv/50069/'" w:xpath="/ns0:NavWordReportXmlPart[1]/ns0:Header[1]/ns0:Line[1]/ns0:UnitPrice[1]" w:storeItemID="{93EADC05-F30A-475A-AAE7-6D20324A36B1}"/>
                    <w:text/>
                  </w:sdtPr>
                  <w:sdtEndPr/>
                  <w:sdtContent>
                    <w:tc>
                      <w:tcPr>
                        <w:tcW w:w="1168" w:type="dxa"/>
                      </w:tcPr>
                      <w:p w:rsidRPr="005C273C" w:rsidR="00BE4BAF" w:rsidP="006309D4" w:rsidRDefault="00BE4BAF" w14:paraId="344822BB" w14:textId="7F72C7FB">
                        <w:proofErr w:type="spellStart"/>
                        <w:r w:rsidRPr="005C273C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Draft_Inv/50069"/>
                    <w:id w:val="114875444"/>
                    <w:placeholder>
                      <w:docPart w:val="943B77B9DE52499C82DA8B8BD672C0E1"/>
                    </w:placeholder>
                    <w:dataBinding w:prefixMappings="xmlns:ns0='urn:microsoft-dynamics-nav/reports/Standard_Sales_Draft_Inv/50069/'" w:xpath="/ns0:NavWordReportXmlPart[1]/ns0:Header[1]/ns0:Line[1]/ns0:LineDiscountPercentText_Line[1]" w:storeItemID="{93EADC05-F30A-475A-AAE7-6D20324A36B1}"/>
                    <w:text/>
                  </w:sdtPr>
                  <w:sdtEndPr/>
                  <w:sdtContent>
                    <w:tc>
                      <w:tcPr>
                        <w:tcW w:w="871" w:type="dxa"/>
                      </w:tcPr>
                      <w:p w:rsidRPr="005C273C" w:rsidR="00BE4BAF" w:rsidP="006309D4" w:rsidRDefault="00BE4BAF" w14:paraId="4E6941B7" w14:textId="77777777">
                        <w:proofErr w:type="spellStart"/>
                        <w:r w:rsidRPr="005C273C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Draft_Inv/50069"/>
                    <w:id w:val="1684940473"/>
                    <w:placeholder>
                      <w:docPart w:val="02B0C147B8C24F4E83FC71678EFF0E17"/>
                    </w:placeholder>
                    <w:dataBinding w:prefixMappings="xmlns:ns0='urn:microsoft-dynamics-nav/reports/Standard_Sales_Draft_Inv/50069/'" w:xpath="/ns0:NavWordReportXmlPart[1]/ns0:Header[1]/ns0:Line[1]/ns0:VATPct_Line[1]" w:storeItemID="{93EADC05-F30A-475A-AAE7-6D20324A36B1}"/>
                    <w:text/>
                  </w:sdtPr>
                  <w:sdtEndPr/>
                  <w:sdtContent>
                    <w:tc>
                      <w:tcPr>
                        <w:tcW w:w="749" w:type="dxa"/>
                      </w:tcPr>
                      <w:p w:rsidRPr="005C273C" w:rsidR="00BE4BAF" w:rsidP="006309D4" w:rsidRDefault="00BE4BAF" w14:paraId="370AE4E5" w14:textId="77777777">
                        <w:proofErr w:type="spellStart"/>
                        <w:r w:rsidRPr="005C273C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Draft_Inv/50069"/>
                    <w:id w:val="-1829895906"/>
                    <w:placeholder>
                      <w:docPart w:val="26946AAE906844D1A9D9230CAF7A6DE4"/>
                    </w:placeholder>
                    <w:dataBinding w:prefixMappings="xmlns:ns0='urn:microsoft-dynamics-nav/reports/Standard_Sales_Draft_Inv/50069/'" w:xpath="/ns0:NavWordReportXmlPart[1]/ns0:Header[1]/ns0:Line[1]/ns0:LineAmount_Line[1]" w:storeItemID="{93EADC05-F30A-475A-AAE7-6D20324A36B1}"/>
                    <w:text/>
                  </w:sdtPr>
                  <w:sdtEndPr/>
                  <w:sdtContent>
                    <w:tc>
                      <w:tcPr>
                        <w:tcW w:w="1297" w:type="dxa"/>
                        <w:tcMar>
                          <w:right w:w="0" w:type="dxa"/>
                        </w:tcMar>
                      </w:tcPr>
                      <w:p w:rsidRPr="005C273C" w:rsidR="00BE4BAF" w:rsidP="006309D4" w:rsidRDefault="00BE4BAF" w14:paraId="37FBEFBF" w14:textId="77777777">
                        <w:proofErr w:type="spellStart"/>
                        <w:r w:rsidRPr="005C273C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BE4BAF" w:rsidTr="00AE1905" w14:paraId="7134E024" w14:textId="77777777">
        <w:trPr>
          <w:cantSplit/>
          <w:trHeight w:val="234"/>
        </w:trPr>
        <w:tc>
          <w:tcPr>
            <w:tcW w:w="1077" w:type="dxa"/>
          </w:tcPr>
          <w:p w:rsidRPr="005C273C" w:rsidR="00BE4BAF" w:rsidP="005C273C" w:rsidRDefault="00BE4BAF" w14:paraId="64D45075" w14:textId="77777777">
            <w:pPr>
              <w:pStyle w:val="NoSpacing"/>
            </w:pPr>
          </w:p>
        </w:tc>
        <w:tc>
          <w:tcPr>
            <w:tcW w:w="2274" w:type="dxa"/>
          </w:tcPr>
          <w:p w:rsidRPr="005C273C" w:rsidR="00BE4BAF" w:rsidP="005C273C" w:rsidRDefault="00BE4BAF" w14:paraId="401F8D64" w14:textId="77777777">
            <w:pPr>
              <w:pStyle w:val="NoSpacing"/>
            </w:pPr>
          </w:p>
        </w:tc>
        <w:tc>
          <w:tcPr>
            <w:tcW w:w="760" w:type="dxa"/>
          </w:tcPr>
          <w:p w:rsidRPr="005C273C" w:rsidR="00BE4BAF" w:rsidP="005C273C" w:rsidRDefault="00BE4BAF" w14:paraId="15801CF5" w14:textId="77777777">
            <w:pPr>
              <w:pStyle w:val="NoSpacing"/>
            </w:pPr>
          </w:p>
        </w:tc>
        <w:tc>
          <w:tcPr>
            <w:tcW w:w="923" w:type="dxa"/>
          </w:tcPr>
          <w:p w:rsidRPr="005C273C" w:rsidR="00BE4BAF" w:rsidP="005C273C" w:rsidRDefault="00BE4BAF" w14:paraId="6EE39E7F" w14:textId="77777777">
            <w:pPr>
              <w:pStyle w:val="NoSpacing"/>
            </w:pPr>
          </w:p>
        </w:tc>
        <w:tc>
          <w:tcPr>
            <w:tcW w:w="628" w:type="dxa"/>
          </w:tcPr>
          <w:p w:rsidRPr="005C273C" w:rsidR="00BE4BAF" w:rsidP="005C273C" w:rsidRDefault="00BE4BAF" w14:paraId="065C65DB" w14:textId="77777777">
            <w:pPr>
              <w:pStyle w:val="NoSpacing"/>
            </w:pPr>
          </w:p>
        </w:tc>
        <w:tc>
          <w:tcPr>
            <w:tcW w:w="809" w:type="dxa"/>
          </w:tcPr>
          <w:p w:rsidRPr="005C273C" w:rsidR="00BE4BAF" w:rsidP="005C273C" w:rsidRDefault="00BE4BAF" w14:paraId="34454728" w14:textId="77777777">
            <w:pPr>
              <w:pStyle w:val="NoSpacing"/>
            </w:pPr>
          </w:p>
        </w:tc>
        <w:tc>
          <w:tcPr>
            <w:tcW w:w="1168" w:type="dxa"/>
          </w:tcPr>
          <w:p w:rsidRPr="005C273C" w:rsidR="00BE4BAF" w:rsidP="005C273C" w:rsidRDefault="00BE4BAF" w14:paraId="2D445085" w14:textId="4FD833BA">
            <w:pPr>
              <w:pStyle w:val="NoSpacing"/>
            </w:pPr>
          </w:p>
        </w:tc>
        <w:tc>
          <w:tcPr>
            <w:tcW w:w="871" w:type="dxa"/>
          </w:tcPr>
          <w:p w:rsidRPr="005C273C" w:rsidR="00BE4BAF" w:rsidP="005C273C" w:rsidRDefault="00BE4BAF" w14:paraId="30D1C4D3" w14:textId="77777777">
            <w:pPr>
              <w:pStyle w:val="NoSpacing"/>
            </w:pPr>
          </w:p>
        </w:tc>
        <w:tc>
          <w:tcPr>
            <w:tcW w:w="749" w:type="dxa"/>
          </w:tcPr>
          <w:p w:rsidRPr="005C273C" w:rsidR="00BE4BAF" w:rsidP="005C273C" w:rsidRDefault="00BE4BAF" w14:paraId="7A78A991" w14:textId="77777777">
            <w:pPr>
              <w:pStyle w:val="NoSpacing"/>
            </w:pPr>
          </w:p>
        </w:tc>
        <w:tc>
          <w:tcPr>
            <w:tcW w:w="1297" w:type="dxa"/>
            <w:tcMar>
              <w:right w:w="0" w:type="dxa"/>
            </w:tcMar>
          </w:tcPr>
          <w:p w:rsidRPr="005C273C" w:rsidR="00BE4BAF" w:rsidP="005C273C" w:rsidRDefault="00BE4BAF" w14:paraId="020E147E" w14:textId="77777777">
            <w:pPr>
              <w:pStyle w:val="NoSpacing"/>
            </w:pPr>
          </w:p>
        </w:tc>
      </w:tr>
      <w:sdt>
        <w:sdtPr>
          <w:alias w:val="#Nav: /Header/ReportTotalsLine"/>
          <w:tag w:val="#Nav: Standard_Sales_Draft_Inv/50069"/>
          <w:id w:val="1981810996"/>
          <w15:dataBinding w:prefixMappings="xmlns:ns0='urn:microsoft-dynamics-nav/reports/Standard_Sales_Draft_Inv/50069/'" w:xpath="/ns0:NavWordReportXmlPart[1]/ns0:Header[1]/ns0:ReportTotalsLine" w:storeItemID="{93EADC05-F30A-475A-AAE7-6D20324A36B1}"/>
          <w15:repeatingSection/>
        </w:sdtPr>
        <w:sdtEndPr/>
        <w:sdtContent>
          <w:sdt>
            <w:sdtPr>
              <w:id w:val="768507247"/>
              <w:placeholder>
                <w:docPart w:val="69493D6BF5F54CF4866CF5DE71876AD5"/>
              </w:placeholder>
              <w15:repeatingSectionItem/>
            </w:sdtPr>
            <w:sdtEndPr/>
            <w:sdtContent>
              <w:tr w:rsidRPr="005C273C" w:rsidR="00BE4BAF" w:rsidTr="00AE1905" w14:paraId="66FB63C3" w14:textId="77777777">
                <w:trPr>
                  <w:cantSplit/>
                  <w:trHeight w:val="234"/>
                </w:trPr>
                <w:tc>
                  <w:tcPr>
                    <w:tcW w:w="1077" w:type="dxa"/>
                  </w:tcPr>
                  <w:p w:rsidRPr="005C273C" w:rsidR="00BE4BAF" w:rsidP="005C273C" w:rsidRDefault="00BE4BAF" w14:paraId="1487B207" w14:textId="77777777">
                    <w:pPr>
                      <w:pStyle w:val="NoSpacing"/>
                    </w:pPr>
                  </w:p>
                </w:tc>
                <w:tc>
                  <w:tcPr>
                    <w:tcW w:w="2274" w:type="dxa"/>
                  </w:tcPr>
                  <w:p w:rsidRPr="005C273C" w:rsidR="00BE4BAF" w:rsidP="005C273C" w:rsidRDefault="00BE4BAF" w14:paraId="34C58525" w14:textId="77777777">
                    <w:pPr>
                      <w:pStyle w:val="NoSpacing"/>
                    </w:pPr>
                  </w:p>
                </w:tc>
                <w:tc>
                  <w:tcPr>
                    <w:tcW w:w="760" w:type="dxa"/>
                  </w:tcPr>
                  <w:p w:rsidRPr="005C273C" w:rsidR="00BE4BAF" w:rsidP="005C273C" w:rsidRDefault="00BE4BAF" w14:paraId="1891A4AD" w14:textId="77777777">
                    <w:pPr>
                      <w:pStyle w:val="NoSpacing"/>
                    </w:pPr>
                  </w:p>
                </w:tc>
                <w:tc>
                  <w:tcPr>
                    <w:tcW w:w="923" w:type="dxa"/>
                  </w:tcPr>
                  <w:p w:rsidRPr="005C273C" w:rsidR="00BE4BAF" w:rsidP="005C273C" w:rsidRDefault="00BE4BAF" w14:paraId="26673839" w14:textId="77777777">
                    <w:pPr>
                      <w:pStyle w:val="NoSpacing"/>
                    </w:pPr>
                  </w:p>
                </w:tc>
                <w:tc>
                  <w:tcPr>
                    <w:tcW w:w="628" w:type="dxa"/>
                  </w:tcPr>
                  <w:p w:rsidR="00BE4BAF" w:rsidP="005E00EE" w:rsidRDefault="00BE4BAF" w14:paraId="1AEAB3CA" w14:textId="77777777">
                    <w:pPr>
                      <w:pStyle w:val="NoSpacing"/>
                    </w:pPr>
                  </w:p>
                </w:tc>
                <w:tc>
                  <w:tcPr>
                    <w:tcW w:w="809" w:type="dxa"/>
                  </w:tcPr>
                  <w:p w:rsidR="00BE4BAF" w:rsidP="005E00EE" w:rsidRDefault="00BE4BAF" w14:paraId="0C7808E2" w14:textId="77777777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Draft_Inv/50069"/>
                    <w:id w:val="1468313313"/>
                    <w:placeholder>
                      <w:docPart w:val="F67388BD1A474A049DF0C92F993CE745"/>
                    </w:placeholder>
                    <w:dataBinding w:prefixMappings="xmlns:ns0='urn:microsoft-dynamics-nav/reports/Standard_Sales_Draft_Inv/50069/'" w:xpath="/ns0:NavWordReportXmlPart[1]/ns0:Header[1]/ns0:ReportTotalsLine[1]/ns0:Description_ReportTotalsLine[1]" w:storeItemID="{93EADC05-F30A-475A-AAE7-6D20324A36B1}"/>
                    <w:text/>
                  </w:sdtPr>
                  <w:sdtEndPr/>
                  <w:sdtContent>
                    <w:tc>
                      <w:tcPr>
                        <w:tcW w:w="2789" w:type="dxa"/>
                        <w:gridSpan w:val="3"/>
                      </w:tcPr>
                      <w:p w:rsidRPr="005C273C" w:rsidR="00BE4BAF" w:rsidP="006309D4" w:rsidRDefault="00BE4BAF" w14:paraId="60E49F19" w14:textId="5FA9B455">
                        <w:pPr>
                          <w:pStyle w:val="NoSpacing"/>
                        </w:pPr>
                        <w:proofErr w:type="spellStart"/>
                        <w:r w:rsidRPr="005C273C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Draft_Inv/50069"/>
                    <w:id w:val="1520812946"/>
                    <w:placeholder>
                      <w:docPart w:val="F67388BD1A474A049DF0C92F993CE745"/>
                    </w:placeholder>
                    <w:dataBinding w:prefixMappings="xmlns:ns0='urn:microsoft-dynamics-nav/reports/Standard_Sales_Draft_Inv/50069/'" w:xpath="/ns0:NavWordReportXmlPart[1]/ns0:Header[1]/ns0:ReportTotalsLine[1]/ns0:Amount_ReportTotalsLine[1]" w:storeItemID="{93EADC05-F30A-475A-AAE7-6D20324A36B1}"/>
                    <w:text/>
                  </w:sdtPr>
                  <w:sdtEndPr/>
                  <w:sdtContent>
                    <w:tc>
                      <w:tcPr>
                        <w:tcW w:w="1297" w:type="dxa"/>
                        <w:tcMar>
                          <w:right w:w="0" w:type="dxa"/>
                        </w:tcMar>
                      </w:tcPr>
                      <w:p w:rsidRPr="005C273C" w:rsidR="00BE4BAF" w:rsidP="006309D4" w:rsidRDefault="00BE4BAF" w14:paraId="3DB86B5B" w14:textId="77777777">
                        <w:pPr>
                          <w:pStyle w:val="NoSpacing"/>
                        </w:pPr>
                        <w:proofErr w:type="spellStart"/>
                        <w:r w:rsidRPr="005C273C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Pr="005C273C" w:rsidR="00BE4BAF" w:rsidTr="00AE1905" w14:paraId="70589E32" w14:textId="77777777">
        <w:trPr>
          <w:cantSplit/>
          <w:trHeight w:val="115"/>
        </w:trPr>
        <w:tc>
          <w:tcPr>
            <w:tcW w:w="1077" w:type="dxa"/>
          </w:tcPr>
          <w:p w:rsidRPr="005C273C" w:rsidR="00BE4BAF" w:rsidP="005C273C" w:rsidRDefault="00BE4BAF" w14:paraId="552F2AA5" w14:textId="77777777">
            <w:pPr>
              <w:pStyle w:val="NoSpacing"/>
            </w:pPr>
          </w:p>
        </w:tc>
        <w:tc>
          <w:tcPr>
            <w:tcW w:w="2274" w:type="dxa"/>
          </w:tcPr>
          <w:p w:rsidRPr="005C273C" w:rsidR="00BE4BAF" w:rsidP="005C273C" w:rsidRDefault="00BE4BAF" w14:paraId="0D83F0FC" w14:textId="77777777">
            <w:pPr>
              <w:pStyle w:val="NoSpacing"/>
            </w:pPr>
          </w:p>
        </w:tc>
        <w:tc>
          <w:tcPr>
            <w:tcW w:w="760" w:type="dxa"/>
          </w:tcPr>
          <w:p w:rsidRPr="005C273C" w:rsidR="00BE4BAF" w:rsidP="005C273C" w:rsidRDefault="00BE4BAF" w14:paraId="19C09C63" w14:textId="77777777">
            <w:pPr>
              <w:pStyle w:val="NoSpacing"/>
            </w:pPr>
          </w:p>
        </w:tc>
        <w:tc>
          <w:tcPr>
            <w:tcW w:w="923" w:type="dxa"/>
          </w:tcPr>
          <w:p w:rsidRPr="005C273C" w:rsidR="00BE4BAF" w:rsidP="005C273C" w:rsidRDefault="00BE4BAF" w14:paraId="0D3C3538" w14:textId="77777777">
            <w:pPr>
              <w:pStyle w:val="NoSpacing"/>
            </w:pPr>
          </w:p>
        </w:tc>
        <w:tc>
          <w:tcPr>
            <w:tcW w:w="628" w:type="dxa"/>
          </w:tcPr>
          <w:p w:rsidRPr="005C273C" w:rsidR="00BE4BAF" w:rsidP="005C273C" w:rsidRDefault="00BE4BAF" w14:paraId="6D53C773" w14:textId="77777777">
            <w:pPr>
              <w:pStyle w:val="NoSpacing"/>
            </w:pPr>
          </w:p>
        </w:tc>
        <w:tc>
          <w:tcPr>
            <w:tcW w:w="809" w:type="dxa"/>
          </w:tcPr>
          <w:p w:rsidRPr="005C273C" w:rsidR="00BE4BAF" w:rsidP="005C273C" w:rsidRDefault="00BE4BAF" w14:paraId="6BECC765" w14:textId="77777777">
            <w:pPr>
              <w:pStyle w:val="NoSpacing"/>
            </w:pPr>
          </w:p>
        </w:tc>
        <w:tc>
          <w:tcPr>
            <w:tcW w:w="2789" w:type="dxa"/>
            <w:gridSpan w:val="3"/>
          </w:tcPr>
          <w:p w:rsidRPr="005C273C" w:rsidR="00BE4BAF" w:rsidP="005C273C" w:rsidRDefault="00BE4BAF" w14:paraId="59D2621C" w14:textId="056417AC">
            <w:pPr>
              <w:pStyle w:val="NoSpacing"/>
            </w:pPr>
          </w:p>
        </w:tc>
        <w:tc>
          <w:tcPr>
            <w:tcW w:w="1297" w:type="dxa"/>
            <w:tcMar>
              <w:right w:w="0" w:type="dxa"/>
            </w:tcMar>
          </w:tcPr>
          <w:p w:rsidRPr="005C273C" w:rsidR="00BE4BAF" w:rsidP="005C273C" w:rsidRDefault="00BE4BAF" w14:paraId="770AB1EC" w14:textId="77777777">
            <w:pPr>
              <w:pStyle w:val="NoSpacing"/>
            </w:pPr>
          </w:p>
        </w:tc>
      </w:tr>
      <w:tr w:rsidRPr="005C273C" w:rsidR="00BE4BAF" w:rsidTr="00AE1905" w14:paraId="4108713A" w14:textId="77777777">
        <w:trPr>
          <w:cantSplit/>
          <w:trHeight w:val="234"/>
        </w:trPr>
        <w:tc>
          <w:tcPr>
            <w:tcW w:w="1077" w:type="dxa"/>
          </w:tcPr>
          <w:p w:rsidRPr="005C273C" w:rsidR="00BE4BAF" w:rsidP="005C273C" w:rsidRDefault="00BE4BAF" w14:paraId="12B9E0EC" w14:textId="77777777">
            <w:pPr>
              <w:pStyle w:val="NoSpacing"/>
            </w:pPr>
          </w:p>
        </w:tc>
        <w:tc>
          <w:tcPr>
            <w:tcW w:w="2274" w:type="dxa"/>
          </w:tcPr>
          <w:p w:rsidRPr="005C273C" w:rsidR="00BE4BAF" w:rsidP="005C273C" w:rsidRDefault="00BE4BAF" w14:paraId="7FF681D7" w14:textId="77777777">
            <w:pPr>
              <w:pStyle w:val="NoSpacing"/>
            </w:pPr>
          </w:p>
        </w:tc>
        <w:tc>
          <w:tcPr>
            <w:tcW w:w="760" w:type="dxa"/>
          </w:tcPr>
          <w:p w:rsidRPr="005C273C" w:rsidR="00BE4BAF" w:rsidP="005C273C" w:rsidRDefault="00BE4BAF" w14:paraId="2EE01994" w14:textId="77777777">
            <w:pPr>
              <w:pStyle w:val="NoSpacing"/>
            </w:pPr>
          </w:p>
        </w:tc>
        <w:tc>
          <w:tcPr>
            <w:tcW w:w="923" w:type="dxa"/>
          </w:tcPr>
          <w:p w:rsidRPr="005C273C" w:rsidR="00BE4BAF" w:rsidP="005C273C" w:rsidRDefault="00BE4BAF" w14:paraId="664221FF" w14:textId="77777777">
            <w:pPr>
              <w:pStyle w:val="NoSpacing"/>
            </w:pPr>
          </w:p>
        </w:tc>
        <w:tc>
          <w:tcPr>
            <w:tcW w:w="628" w:type="dxa"/>
          </w:tcPr>
          <w:p w:rsidR="00BE4BAF" w:rsidP="005C273C" w:rsidRDefault="00BE4BAF" w14:paraId="266D4CDB" w14:textId="77777777">
            <w:pPr>
              <w:pStyle w:val="NoSpacing"/>
              <w:rPr>
                <w:rStyle w:val="Strong"/>
              </w:rPr>
            </w:pPr>
          </w:p>
        </w:tc>
        <w:tc>
          <w:tcPr>
            <w:tcW w:w="809" w:type="dxa"/>
          </w:tcPr>
          <w:p w:rsidR="00BE4BAF" w:rsidP="005C273C" w:rsidRDefault="00BE4BAF" w14:paraId="6EAE2981" w14:textId="77777777">
            <w:pPr>
              <w:pStyle w:val="NoSpacing"/>
              <w:rPr>
                <w:rStyle w:val="Strong"/>
              </w:rPr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Draft_Inv/50069"/>
            <w:id w:val="1496384203"/>
            <w:placeholder>
              <w:docPart w:val="F67388BD1A474A049DF0C92F993CE745"/>
            </w:placeholder>
            <w:dataBinding w:prefixMappings="xmlns:ns0='urn:microsoft-dynamics-nav/reports/Standard_Sales_Draft_Inv/50069/'" w:xpath="/ns0:NavWordReportXmlPart[1]/ns0:Header[1]/ns0:Totals[1]/ns0:TotalIncludingVATText[1]" w:storeItemID="{93EADC05-F30A-475A-AAE7-6D20324A36B1}"/>
            <w:text/>
          </w:sdtPr>
          <w:sdtEndPr>
            <w:rPr>
              <w:rStyle w:val="Strong"/>
            </w:rPr>
          </w:sdtEndPr>
          <w:sdtContent>
            <w:tc>
              <w:tcPr>
                <w:tcW w:w="2789" w:type="dxa"/>
                <w:gridSpan w:val="3"/>
                <w:tcBorders>
                  <w:bottom w:val="single" w:color="auto" w:sz="4" w:space="0"/>
                </w:tcBorders>
              </w:tcPr>
              <w:p w:rsidRPr="005C273C" w:rsidR="00BE4BAF" w:rsidP="005C273C" w:rsidRDefault="00BE4BAF" w14:paraId="121F2EAC" w14:textId="31FDBFA7">
                <w:pPr>
                  <w:pStyle w:val="NoSpacing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Draft_Inv/50069"/>
            <w:id w:val="1661501859"/>
            <w:placeholder>
              <w:docPart w:val="F67388BD1A474A049DF0C92F993CE745"/>
            </w:placeholder>
            <w:dataBinding w:prefixMappings="xmlns:ns0='urn:microsoft-dynamics-nav/reports/Standard_Sales_Draft_Inv/50069/'" w:xpath="/ns0:NavWordReportXmlPart[1]/ns0:Header[1]/ns0:Totals[1]/ns0:TotalAmountIncludingVAT[1]" w:storeItemID="{93EADC05-F30A-475A-AAE7-6D20324A36B1}"/>
            <w:text/>
          </w:sdtPr>
          <w:sdtEndPr>
            <w:rPr>
              <w:rStyle w:val="Strong"/>
            </w:rPr>
          </w:sdtEndPr>
          <w:sdtContent>
            <w:tc>
              <w:tcPr>
                <w:tcW w:w="1297" w:type="dxa"/>
                <w:tcBorders>
                  <w:bottom w:val="single" w:color="auto" w:sz="4" w:space="0"/>
                </w:tcBorders>
                <w:tcMar>
                  <w:right w:w="0" w:type="dxa"/>
                </w:tcMar>
              </w:tcPr>
              <w:p w:rsidRPr="005C273C" w:rsidR="00BE4BAF" w:rsidP="005C273C" w:rsidRDefault="00BE4BAF" w14:paraId="514E39B3" w14:textId="77777777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="00D94AB8" w:rsidP="00D241D5" w:rsidRDefault="00D94AB8" w14:paraId="1EC75104" w14:textId="77777777">
      <w:pPr>
        <w:keepNext/>
        <w:spacing w:after="600"/>
        <w:rPr>
          <w:sz w:val="16"/>
          <w:szCs w:val="16"/>
        </w:rPr>
      </w:pPr>
      <w:bookmarkStart w:name="_GoBack" w:id="0"/>
      <w:bookmarkEnd w:id="0"/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398"/>
        <w:gridCol w:w="3399"/>
        <w:gridCol w:w="3399"/>
      </w:tblGrid>
      <w:tr w:rsidR="00542F8C" w:rsidTr="008525D2" w14:paraId="16ACE87C" w14:textId="77777777">
        <w:tc>
          <w:tcPr>
            <w:tcW w:w="3398" w:type="dxa"/>
          </w:tcPr>
          <w:p w:rsidR="00542F8C" w:rsidP="008525D2" w:rsidRDefault="00542F8C" w14:paraId="6D7243C4" w14:textId="1FC0051A"/>
        </w:tc>
        <w:tc>
          <w:tcPr>
            <w:tcW w:w="3399" w:type="dxa"/>
          </w:tcPr>
          <w:p w:rsidR="00542F8C" w:rsidP="008525D2" w:rsidRDefault="00542F8C" w14:paraId="539EAF96" w14:textId="1823D82B"/>
        </w:tc>
        <w:tc>
          <w:tcPr>
            <w:tcW w:w="3399" w:type="dxa"/>
          </w:tcPr>
          <w:p w:rsidR="00542F8C" w:rsidP="008525D2" w:rsidRDefault="00542F8C" w14:paraId="09C2F13A" w14:textId="543C0AB8"/>
        </w:tc>
      </w:tr>
      <w:tr w:rsidR="003824BC" w:rsidTr="003824BC" w14:paraId="60D47AB0" w14:textId="77777777">
        <w:tc>
          <w:tcPr>
            <w:tcW w:w="3398" w:type="dxa"/>
          </w:tcPr>
          <w:p w:rsidR="003824BC" w:rsidP="008525D2" w:rsidRDefault="003824BC" w14:paraId="45F981FA" w14:textId="77777777"/>
        </w:tc>
        <w:tc>
          <w:tcPr>
            <w:tcW w:w="3399" w:type="dxa"/>
          </w:tcPr>
          <w:p w:rsidR="003824BC" w:rsidP="008525D2" w:rsidRDefault="003824BC" w14:paraId="0FFC2E43" w14:textId="622F2EFB"/>
        </w:tc>
        <w:tc>
          <w:tcPr>
            <w:tcW w:w="3399" w:type="dxa"/>
          </w:tcPr>
          <w:p w:rsidR="003824BC" w:rsidP="008525D2" w:rsidRDefault="003824BC" w14:paraId="58877D08" w14:textId="77777777"/>
        </w:tc>
      </w:tr>
      <w:tr w:rsidR="00542F8C" w:rsidTr="008525D2" w14:paraId="2E2F215A" w14:textId="77777777">
        <w:tc>
          <w:tcPr>
            <w:tcW w:w="3398" w:type="dxa"/>
          </w:tcPr>
          <w:p w:rsidR="00542F8C" w:rsidP="008525D2" w:rsidRDefault="00542F8C" w14:paraId="025F892F" w14:textId="657E8BE5"/>
        </w:tc>
        <w:tc>
          <w:tcPr>
            <w:tcW w:w="3399" w:type="dxa"/>
          </w:tcPr>
          <w:p w:rsidR="00542F8C" w:rsidP="008525D2" w:rsidRDefault="00542F8C" w14:paraId="261E8307" w14:textId="1EC24AF3"/>
        </w:tc>
        <w:tc>
          <w:tcPr>
            <w:tcW w:w="3399" w:type="dxa"/>
          </w:tcPr>
          <w:p w:rsidR="00542F8C" w:rsidP="008525D2" w:rsidRDefault="00542F8C" w14:paraId="7B956ACC" w14:textId="3FE4F251"/>
        </w:tc>
      </w:tr>
    </w:tbl>
    <w:p w:rsidR="00D94AB8" w:rsidP="00D241D5" w:rsidRDefault="00D94AB8" w14:paraId="5F7BC4B8" w14:textId="77777777">
      <w:pPr>
        <w:keepNext/>
        <w:spacing w:after="600"/>
        <w:rPr>
          <w:sz w:val="16"/>
          <w:szCs w:val="16"/>
        </w:rPr>
      </w:pPr>
    </w:p>
    <w:sectPr w:rsidR="00D94AB8" w:rsidSect="00207B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76247" w:rsidP="00E40C63" w:rsidRDefault="00A76247" w14:paraId="1CBB19CD" w14:textId="77777777">
      <w:pPr>
        <w:spacing w:after="0"/>
      </w:pPr>
      <w:r>
        <w:separator/>
      </w:r>
    </w:p>
  </w:endnote>
  <w:endnote w:type="continuationSeparator" w:id="0">
    <w:p w:rsidR="00A76247" w:rsidP="00E40C63" w:rsidRDefault="00A76247" w14:paraId="47BB3ED5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1D7F" w:rsidRDefault="00F31D7F" w14:paraId="5E2551B3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D241D5" w:rsidTr="00D241D5" w14:paraId="43F4F9FF" w14:textId="77777777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Draft_Inv/50069"/>
            <w:id w:val="-1265379974"/>
            <w:placeholder>
              <w:docPart w:val="793055E079F94161B6DB65B71A1E06D9"/>
            </w:placeholder>
            <w:dataBinding w:prefixMappings="xmlns:ns0='urn:microsoft-dynamics-nav/reports/Standard_Sales_Draft_Inv/50069/'" w:xpath="/ns0:NavWordReportXmlPart[1]/ns0:Header[1]/ns0:CompanyLegalStatement[1]" w:storeItemID="{93EADC05-F30A-475A-AAE7-6D20324A36B1}"/>
            <w:text/>
          </w:sdtPr>
          <w:sdtEndPr/>
          <w:sdtContent>
            <w:p w:rsidR="00D241D5" w:rsidP="00D241D5" w:rsidRDefault="00D241D5" w14:paraId="44E2982E" w14:textId="77777777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 w14:paraId="28278AF3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551"/>
      <w:gridCol w:w="2551"/>
      <w:gridCol w:w="2552"/>
      <w:gridCol w:w="2552"/>
    </w:tblGrid>
    <w:tr w:rsidRPr="00982950" w:rsidR="005C273C" w:rsidTr="006220F3" w14:paraId="74D3A910" w14:textId="77777777">
      <w:trPr>
        <w:cantSplit/>
        <w:trHeight w:val="227"/>
      </w:trPr>
      <w:tc>
        <w:tcPr>
          <w:tcW w:w="5000" w:type="pct"/>
          <w:gridSpan w:val="4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Draft_Inv/50069"/>
            <w:id w:val="-1233780754"/>
            <w:placeholder>
              <w:docPart w:val="11E91ADE68C44861BD08E0811A89194D"/>
            </w:placeholder>
            <w:dataBinding w:prefixMappings="xmlns:ns0='urn:microsoft-dynamics-nav/reports/Standard_Sales_Draft_Inv/50069/'" w:xpath="/ns0:NavWordReportXmlPart[1]/ns0:Header[1]/ns0:CompanyLegalStatement[1]" w:storeItemID="{93EADC05-F30A-475A-AAE7-6D20324A36B1}"/>
            <w:text/>
          </w:sdtPr>
          <w:sdtEndPr/>
          <w:sdtContent>
            <w:p w:rsidR="005C273C" w:rsidP="005C273C" w:rsidRDefault="005C273C" w14:paraId="77B4F97A" w14:textId="77777777">
              <w:pPr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  <w:tr w:rsidRPr="005C273C" w:rsidR="005C273C" w:rsidTr="006220F3" w14:paraId="256BE16F" w14:textId="77777777">
      <w:trPr>
        <w:cantSplit/>
        <w:trHeight w:val="227"/>
      </w:trPr>
      <w:sdt>
        <w:sdtPr>
          <w:alias w:val="#Nav: /Header/CompanyVATRegistrationNo_Lbl"/>
          <w:tag w:val="#Nav: Standard_Sales_Draft_Inv/50069"/>
          <w:id w:val="-1282809559"/>
          <w:placeholder>
            <w:docPart w:val="F60D021828DE440AB60A57F81B574D32"/>
          </w:placeholder>
          <w:dataBinding w:prefixMappings="xmlns:ns0='urn:microsoft-dynamics-nav/reports/Standard_Sales_Draft_Inv/50069/'" w:xpath="/ns0:NavWordReportXmlPart[1]/ns0:Header[1]/ns0:CompanyVATRegistrationNo_Lbl[1]" w:storeItemID="{93EADC05-F30A-475A-AAE7-6D20324A36B1}"/>
          <w:text/>
        </w:sdtPr>
        <w:sdtEndPr/>
        <w:sdtContent>
          <w:tc>
            <w:tcPr>
              <w:tcW w:w="1250" w:type="pct"/>
            </w:tcPr>
            <w:p w:rsidRPr="005C273C" w:rsidR="005C273C" w:rsidP="005C273C" w:rsidRDefault="005C273C" w14:paraId="7709D2CE" w14:textId="77777777">
              <w:pPr>
                <w:pStyle w:val="Heading2"/>
                <w:outlineLvl w:val="1"/>
              </w:pPr>
              <w:proofErr w:type="spellStart"/>
              <w:r w:rsidRPr="005C273C">
                <w:t>CompanyVATRegistrationNo_Lbl</w:t>
              </w:r>
              <w:proofErr w:type="spellEnd"/>
            </w:p>
          </w:tc>
        </w:sdtContent>
      </w:sdt>
      <w:sdt>
        <w:sdtPr>
          <w:alias w:val="#Nav: /Header/HomePage_Lbl"/>
          <w:tag w:val="#Nav: Standard_Sales_Draft_Inv/50069"/>
          <w:id w:val="-1282405612"/>
          <w:placeholder>
            <w:docPart w:val="F60D021828DE440AB60A57F81B574D32"/>
          </w:placeholder>
          <w:dataBinding w:prefixMappings="xmlns:ns0='urn:microsoft-dynamics-nav/reports/Standard_Sales_Draft_Inv/50069/'" w:xpath="/ns0:NavWordReportXmlPart[1]/ns0:Header[1]/ns0:HomePage_Lbl[1]" w:storeItemID="{93EADC05-F30A-475A-AAE7-6D20324A36B1}"/>
          <w:text/>
        </w:sdtPr>
        <w:sdtEndPr/>
        <w:sdtContent>
          <w:tc>
            <w:tcPr>
              <w:tcW w:w="1250" w:type="pct"/>
            </w:tcPr>
            <w:p w:rsidRPr="005C273C" w:rsidR="005C273C" w:rsidP="005C273C" w:rsidRDefault="005C273C" w14:paraId="4EE91CC0" w14:textId="77777777">
              <w:pPr>
                <w:pStyle w:val="Heading2"/>
                <w:outlineLvl w:val="1"/>
              </w:pPr>
              <w:proofErr w:type="spellStart"/>
              <w:r w:rsidRPr="005C273C"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Draft_Inv/50069"/>
          <w:id w:val="-1848700174"/>
          <w:placeholder>
            <w:docPart w:val="F60D021828DE440AB60A57F81B574D32"/>
          </w:placeholder>
          <w:dataBinding w:prefixMappings="xmlns:ns0='urn:microsoft-dynamics-nav/reports/Standard_Sales_Draft_Inv/50069/'" w:xpath="/ns0:NavWordReportXmlPart[1]/ns0:Header[1]/ns0:CompanyPhoneNo_Lbl[1]" w:storeItemID="{93EADC05-F30A-475A-AAE7-6D20324A36B1}"/>
          <w:text/>
        </w:sdtPr>
        <w:sdtEndPr/>
        <w:sdtContent>
          <w:tc>
            <w:tcPr>
              <w:tcW w:w="1250" w:type="pct"/>
            </w:tcPr>
            <w:p w:rsidRPr="005C273C" w:rsidR="005C273C" w:rsidP="005C273C" w:rsidRDefault="005C273C" w14:paraId="6000CB96" w14:textId="77777777">
              <w:pPr>
                <w:pStyle w:val="Heading2"/>
                <w:outlineLvl w:val="1"/>
              </w:pPr>
              <w:proofErr w:type="spellStart"/>
              <w:r w:rsidRPr="005C273C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Draft_Inv/50069"/>
          <w:id w:val="-1578736837"/>
          <w:placeholder>
            <w:docPart w:val="F60D021828DE440AB60A57F81B574D32"/>
          </w:placeholder>
          <w:dataBinding w:prefixMappings="xmlns:ns0='urn:microsoft-dynamics-nav/reports/Standard_Sales_Draft_Inv/50069/'" w:xpath="/ns0:NavWordReportXmlPart[1]/ns0:Header[1]/ns0:EMail_Lbl[1]" w:storeItemID="{93EADC05-F30A-475A-AAE7-6D20324A36B1}"/>
          <w:text/>
        </w:sdtPr>
        <w:sdtEndPr/>
        <w:sdtContent>
          <w:tc>
            <w:tcPr>
              <w:tcW w:w="1250" w:type="pct"/>
              <w:tcMar>
                <w:right w:w="0" w:type="dxa"/>
              </w:tcMar>
            </w:tcPr>
            <w:p w:rsidRPr="005C273C" w:rsidR="005C273C" w:rsidP="005C273C" w:rsidRDefault="005C273C" w14:paraId="198F3188" w14:textId="77777777">
              <w:pPr>
                <w:pStyle w:val="Heading2"/>
                <w:outlineLvl w:val="1"/>
              </w:pPr>
              <w:proofErr w:type="spellStart"/>
              <w:r w:rsidRPr="005C273C">
                <w:t>EMail_Lbl</w:t>
              </w:r>
              <w:proofErr w:type="spellEnd"/>
            </w:p>
          </w:tc>
        </w:sdtContent>
      </w:sdt>
    </w:tr>
    <w:tr w:rsidRPr="00543913" w:rsidR="005C273C" w:rsidTr="006220F3" w14:paraId="735479CA" w14:textId="77777777">
      <w:trPr>
        <w:cantSplit/>
        <w:trHeight w:val="227"/>
      </w:trPr>
      <w:sdt>
        <w:sdtPr>
          <w:alias w:val="#Nav: /Header/CompanyVATRegistrationNo"/>
          <w:tag w:val="#Nav: Standard_Sales_Draft_Inv/50069"/>
          <w:id w:val="1186173595"/>
          <w:placeholder>
            <w:docPart w:val="F60D021828DE440AB60A57F81B574D32"/>
          </w:placeholder>
          <w:dataBinding w:prefixMappings="xmlns:ns0='urn:microsoft-dynamics-nav/reports/Standard_Sales_Draft_Inv/50069/'" w:xpath="/ns0:NavWordReportXmlPart[1]/ns0:Header[1]/ns0:CompanyVATRegistrationNo[1]" w:storeItemID="{93EADC05-F30A-475A-AAE7-6D20324A36B1}"/>
          <w:text/>
        </w:sdtPr>
        <w:sdtEndPr/>
        <w:sdtContent>
          <w:tc>
            <w:tcPr>
              <w:tcW w:w="1250" w:type="pct"/>
            </w:tcPr>
            <w:p w:rsidRPr="00543913" w:rsidR="005C273C" w:rsidP="006220F3" w:rsidRDefault="005C273C" w14:paraId="36B42D8D" w14:textId="77777777">
              <w:pPr>
                <w:pStyle w:val="NoSpacing"/>
              </w:pPr>
              <w:r w:rsidRPr="00543913">
                <w:rPr>
                  <w:lang w:val="da-DK"/>
                </w:rPr>
                <w:t>CompanyVATRegistrationNo</w:t>
              </w:r>
            </w:p>
          </w:tc>
        </w:sdtContent>
      </w:sdt>
      <w:sdt>
        <w:sdtPr>
          <w:alias w:val="#Nav: /Header/CompanyHomePage"/>
          <w:tag w:val="#Nav: Standard_Sales_Draft_Inv/50069"/>
          <w:id w:val="1099912146"/>
          <w:placeholder>
            <w:docPart w:val="F60D021828DE440AB60A57F81B574D32"/>
          </w:placeholder>
          <w:dataBinding w:prefixMappings="xmlns:ns0='urn:microsoft-dynamics-nav/reports/Standard_Sales_Draft_Inv/50069/'" w:xpath="/ns0:NavWordReportXmlPart[1]/ns0:Header[1]/ns0:CompanyHomePage[1]" w:storeItemID="{93EADC05-F30A-475A-AAE7-6D20324A36B1}"/>
          <w:text/>
        </w:sdtPr>
        <w:sdtEndPr/>
        <w:sdtContent>
          <w:tc>
            <w:tcPr>
              <w:tcW w:w="1250" w:type="pct"/>
            </w:tcPr>
            <w:p w:rsidRPr="00543913" w:rsidR="005C273C" w:rsidP="006220F3" w:rsidRDefault="005C273C" w14:paraId="394445FA" w14:textId="77777777">
              <w:pPr>
                <w:pStyle w:val="NoSpacing"/>
              </w:pPr>
              <w:r w:rsidRPr="00543913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Draft_Inv/50069"/>
          <w:id w:val="204378218"/>
          <w:placeholder>
            <w:docPart w:val="F60D021828DE440AB60A57F81B574D32"/>
          </w:placeholder>
          <w:dataBinding w:prefixMappings="xmlns:ns0='urn:microsoft-dynamics-nav/reports/Standard_Sales_Draft_Inv/50069/'" w:xpath="/ns0:NavWordReportXmlPart[1]/ns0:Header[1]/ns0:CompanyPhoneNo[1]" w:storeItemID="{93EADC05-F30A-475A-AAE7-6D20324A36B1}"/>
          <w:text/>
        </w:sdtPr>
        <w:sdtEndPr/>
        <w:sdtContent>
          <w:tc>
            <w:tcPr>
              <w:tcW w:w="1250" w:type="pct"/>
            </w:tcPr>
            <w:p w:rsidRPr="00543913" w:rsidR="005C273C" w:rsidP="006220F3" w:rsidRDefault="005C273C" w14:paraId="0B3D53CD" w14:textId="77777777">
              <w:pPr>
                <w:pStyle w:val="NoSpacing"/>
              </w:pPr>
              <w:r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Draft_Inv/50069"/>
          <w:id w:val="387000539"/>
          <w:placeholder>
            <w:docPart w:val="F60D021828DE440AB60A57F81B574D32"/>
          </w:placeholder>
          <w:dataBinding w:prefixMappings="xmlns:ns0='urn:microsoft-dynamics-nav/reports/Standard_Sales_Draft_Inv/50069/'" w:xpath="/ns0:NavWordReportXmlPart[1]/ns0:Header[1]/ns0:CompanyEMail[1]" w:storeItemID="{93EADC05-F30A-475A-AAE7-6D20324A36B1}"/>
          <w:text/>
        </w:sdtPr>
        <w:sdtEndPr/>
        <w:sdtContent>
          <w:tc>
            <w:tcPr>
              <w:tcW w:w="1250" w:type="pct"/>
              <w:tcMar>
                <w:right w:w="0" w:type="dxa"/>
              </w:tcMar>
            </w:tcPr>
            <w:p w:rsidRPr="00543913" w:rsidR="005C273C" w:rsidP="006220F3" w:rsidRDefault="005C273C" w14:paraId="4AC499FE" w14:textId="77777777">
              <w:pPr>
                <w:pStyle w:val="NoSpacing"/>
              </w:pPr>
              <w:r>
                <w:rPr>
                  <w:lang w:val="da-DK"/>
                </w:rPr>
                <w:t>CompanyEMail</w:t>
              </w:r>
            </w:p>
          </w:tc>
        </w:sdtContent>
      </w:sdt>
    </w:tr>
  </w:tbl>
  <w:p w:rsidRPr="00D241D5" w:rsidR="005C273C" w:rsidRDefault="005C273C" w14:paraId="0AD13665" w14:textId="77777777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76247" w:rsidP="00E40C63" w:rsidRDefault="00A76247" w14:paraId="07649808" w14:textId="77777777">
      <w:pPr>
        <w:spacing w:after="0"/>
      </w:pPr>
      <w:r>
        <w:separator/>
      </w:r>
    </w:p>
  </w:footnote>
  <w:footnote w:type="continuationSeparator" w:id="0">
    <w:p w:rsidR="00A76247" w:rsidP="00E40C63" w:rsidRDefault="00A76247" w14:paraId="79D88343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31D7F" w:rsidRDefault="00F31D7F" w14:paraId="69E68FD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 w14:paraId="3378FF2C" w14:textId="77777777">
      <w:tc>
        <w:tcPr>
          <w:tcW w:w="5098" w:type="dxa"/>
        </w:tcPr>
        <w:p w:rsidRPr="00D241D5" w:rsidR="00D241D5" w:rsidP="00D241D5" w:rsidRDefault="00A76247" w14:paraId="4DF40027" w14:textId="77777777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Draft_Inv/50069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Draft_Inv/50069/'" w:xpath="/ns0:NavWordReportXmlPart[1]/ns0:Header[1]/ns0:DocumentTitle_Lbl[1]" w:storeItemID="{93EADC05-F30A-475A-AAE7-6D20324A36B1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Draft_Inv/50069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Draft_Inv/50069/'" w:xpath="/ns0:NavWordReportXmlPart[1]/ns0:Header[1]/ns0:DocumentNo[1]" w:storeItemID="{93EADC05-F30A-475A-AAE7-6D20324A36B1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A76247" w14:paraId="24B6B588" w14:textId="77777777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Draft_Inv/50069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Draft_Inv/50069/'" w:xpath="/ns0:NavWordReportXmlPart[1]/ns0:Header[1]/ns0:DocumentDate[1]" w:storeItemID="{93EADC05-F30A-475A-AAE7-6D20324A36B1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A76247" w14:paraId="105EE253" w14:textId="757F6964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Draft_Inv/50069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Draft_Inv/50069/'" w:xpath="/ns0:NavWordReportXmlPart[1]/ns0:Header[1]/ns0:Page_Lbl[1]" w:storeItemID="{93EADC05-F30A-475A-AAE7-6D20324A36B1}"/>
              <w:text/>
            </w:sdtPr>
            <w:sdtEndPr/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EA4599">
            <w:rPr>
              <w:bCs/>
              <w:noProof/>
            </w:rPr>
            <w:t>2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EA4599">
            <w:rPr>
              <w:bCs/>
              <w:noProof/>
            </w:rPr>
            <w:t>2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 w14:paraId="231D3B4F" w14:textId="77777777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 w14:paraId="43E1FAAC" w14:textId="77777777">
    <w:pPr>
      <w:pStyle w:val="Header"/>
      <w:ind w:right="141"/>
      <w:rPr>
        <w:b/>
        <w:sz w:val="12"/>
        <w:szCs w:val="12"/>
      </w:rPr>
    </w:pPr>
  </w:p>
</w:hdr>
</file>

<file path=word/header3.xml><?xml version="1.0" encoding="utf-8"?>
<w:hdr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103"/>
      <w:gridCol w:w="5103"/>
    </w:tblGrid>
    <w:tr w:rsidR="005C273C" w:rsidTr="005421C5" w14:paraId="09236602" w14:textId="77777777">
      <w:tc>
        <w:tcPr>
          <w:tcW w:w="2500" w:type="pct"/>
        </w:tcPr>
        <w:p w:rsidRPr="00E111C4" w:rsidR="005C273C" w:rsidP="005C273C" w:rsidRDefault="00A76247" w14:paraId="74819DAE" w14:textId="77777777">
          <w:pPr>
            <w:pStyle w:val="Title"/>
          </w:pPr>
          <w:sdt>
            <w:sdtPr>
              <w:alias w:val="#Nav: /Header/DocumentTitle_Lbl"/>
              <w:tag w:val="#Nav: Standard_Sales_Draft_Inv/50069"/>
              <w:id w:val="-807468989"/>
              <w:placeholder>
                <w:docPart w:val="4BE75748E74141829A5BC447504D1AE2"/>
              </w:placeholder>
              <w:dataBinding w:prefixMappings="xmlns:ns0='urn:microsoft-dynamics-nav/reports/Standard_Sales_Draft_Inv/50069/'" w:xpath="/ns0:NavWordReportXmlPart[1]/ns0:Header[1]/ns0:DocumentTitle_Lbl[1]" w:storeItemID="{93EADC05-F30A-475A-AAE7-6D20324A36B1}"/>
              <w:text/>
            </w:sdtPr>
            <w:sdtEndPr/>
            <w:sdtContent>
              <w:proofErr w:type="spellStart"/>
              <w:r w:rsidRPr="00E111C4" w:rsidR="005C273C">
                <w:t>DocumentTitle_Lbl</w:t>
              </w:r>
              <w:proofErr w:type="spellEnd"/>
            </w:sdtContent>
          </w:sdt>
          <w:r w:rsidRPr="00E111C4" w:rsidR="005C273C">
            <w:t xml:space="preserve"> </w:t>
          </w:r>
          <w:sdt>
            <w:sdtPr>
              <w:rPr>
                <w:rStyle w:val="TitleChar"/>
              </w:rPr>
              <w:alias w:val="#Nav: /Header/DocumentNo"/>
              <w:tag w:val="#Nav: Standard_Sales_Draft_Inv/50069"/>
              <w:id w:val="1256330535"/>
              <w:placeholder>
                <w:docPart w:val="4BE75748E74141829A5BC447504D1AE2"/>
              </w:placeholder>
              <w:dataBinding w:prefixMappings="xmlns:ns0='urn:microsoft-dynamics-nav/reports/Standard_Sales_Draft_Inv/50069/'" w:xpath="/ns0:NavWordReportXmlPart[1]/ns0:Header[1]/ns0:DocumentNo[1]" w:storeItemID="{93EADC05-F30A-475A-AAE7-6D20324A36B1}"/>
              <w:text/>
            </w:sdtPr>
            <w:sdtEndPr>
              <w:rPr>
                <w:rStyle w:val="TitleChar"/>
              </w:rPr>
            </w:sdtEndPr>
            <w:sdtContent>
              <w:proofErr w:type="spellStart"/>
              <w:r w:rsidRPr="00E111C4" w:rsidR="005C273C">
                <w:rPr>
                  <w:rStyle w:val="TitleChar"/>
                </w:rPr>
                <w:t>DocumentNo</w:t>
              </w:r>
              <w:proofErr w:type="spellEnd"/>
            </w:sdtContent>
          </w:sdt>
        </w:p>
        <w:p w:rsidR="005C273C" w:rsidP="005C273C" w:rsidRDefault="00A76247" w14:paraId="2B8B05C9" w14:textId="0EC62777">
          <w:pPr>
            <w:pStyle w:val="Subtitle"/>
            <w:rPr>
              <w:rStyle w:val="SubtitleChar"/>
            </w:rPr>
          </w:pPr>
          <w:sdt>
            <w:sdtPr>
              <w:rPr>
                <w:rStyle w:val="SubtitleChar"/>
              </w:rPr>
              <w:alias w:val="#Nav: /Header/DocumentDate"/>
              <w:tag w:val="#Nav: Standard_Sales_Draft_Inv/50069"/>
              <w:id w:val="-873225728"/>
              <w:placeholder>
                <w:docPart w:val="3B86EBAA86EF427F8999CACB0C5F9878"/>
              </w:placeholder>
              <w:dataBinding w:prefixMappings="xmlns:ns0='urn:microsoft-dynamics-nav/reports/Standard_Sales_Draft_Inv/50069/'" w:xpath="/ns0:NavWordReportXmlPart[1]/ns0:Header[1]/ns0:DocumentDate[1]" w:storeItemID="{93EADC05-F30A-475A-AAE7-6D20324A36B1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5C273C">
                <w:rPr>
                  <w:rStyle w:val="SubtitleChar"/>
                </w:rPr>
                <w:t>DocumentDate</w:t>
              </w:r>
              <w:proofErr w:type="spellEnd"/>
            </w:sdtContent>
          </w:sdt>
          <w:r w:rsidR="00083AB2">
            <w:rPr>
              <w:rStyle w:val="SubtitleChar"/>
            </w:rPr>
            <w:t xml:space="preserve"> </w:t>
          </w:r>
        </w:p>
        <w:sdt>
          <w:sdtPr>
            <w:rPr>
              <w:rStyle w:val="SubtitleChar"/>
            </w:rPr>
            <w:alias w:val="#Nav: /Header/ExternalDocumentNo__Lbl"/>
            <w:tag w:val="#Nav: Standard_Sales_Draft_Inv/50069"/>
            <w:id w:val="-1864978722"/>
            <w:placeholder>
              <w:docPart w:val="DefaultPlaceholder_-1854013440"/>
            </w:placeholder>
            <w:dataBinding w:prefixMappings="xmlns:ns0='urn:microsoft-dynamics-nav/reports/Standard_Sales_Draft_Inv/50069/'" w:xpath="/ns0:NavWordReportXmlPart[1]/ns0:Header[1]/ns0:ExternalDocumentNo__Lbl[1]" w:storeItemID="{93EADC05-F30A-475A-AAE7-6D20324A36B1}"/>
            <w:text/>
          </w:sdtPr>
          <w:sdtEndPr>
            <w:rPr>
              <w:rStyle w:val="SubtitleChar"/>
            </w:rPr>
          </w:sdtEndPr>
          <w:sdtContent>
            <w:p w:rsidR="0083753F" w:rsidP="0083753F" w:rsidRDefault="00AF7338" w14:paraId="62E4AF82" w14:textId="0A750520">
              <w:pPr>
                <w:pStyle w:val="Subtitle"/>
                <w:rPr>
                  <w:rStyle w:val="SubtitleChar"/>
                </w:rPr>
              </w:pPr>
              <w:proofErr w:type="spellStart"/>
              <w:r w:rsidRPr="00AF7338">
                <w:rPr>
                  <w:rStyle w:val="SubtitleChar"/>
                </w:rPr>
                <w:t>ExternalDocumentNo</w:t>
              </w:r>
              <w:proofErr w:type="spellEnd"/>
              <w:r w:rsidRPr="00AF7338">
                <w:rPr>
                  <w:rStyle w:val="SubtitleChar"/>
                </w:rPr>
                <w:t>__</w:t>
              </w:r>
              <w:proofErr w:type="spellStart"/>
              <w:r w:rsidRPr="00AF7338">
                <w:rPr>
                  <w:rStyle w:val="SubtitleChar"/>
                </w:rPr>
                <w:t>Lbl</w:t>
              </w:r>
              <w:proofErr w:type="spellEnd"/>
            </w:p>
          </w:sdtContent>
        </w:sdt>
        <w:sdt>
          <w:sdtPr>
            <w:rPr>
              <w:rStyle w:val="SubtitleChar"/>
            </w:rPr>
            <w:alias w:val="#Nav: /Header/ExternalDocumentNo"/>
            <w:tag w:val="#Nav: Standard_Sales_Draft_Inv/50069"/>
            <w:id w:val="-88852878"/>
            <w:placeholder>
              <w:docPart w:val="DefaultPlaceholder_-1854013440"/>
            </w:placeholder>
            <w:dataBinding w:prefixMappings="xmlns:ns0='urn:microsoft-dynamics-nav/reports/Standard_Sales_Draft_Inv/50069/'" w:xpath="/ns0:NavWordReportXmlPart[1]/ns0:Header[1]/ns0:ExternalDocumentNo[1]" w:storeItemID="{93EADC05-F30A-475A-AAE7-6D20324A36B1}"/>
            <w:text/>
          </w:sdtPr>
          <w:sdtEndPr>
            <w:rPr>
              <w:rStyle w:val="SubtitleChar"/>
            </w:rPr>
          </w:sdtEndPr>
          <w:sdtContent>
            <w:p w:rsidRPr="00AF7338" w:rsidR="00AF7338" w:rsidP="00AF7338" w:rsidRDefault="00AF7338" w14:paraId="4652642E" w14:textId="0EB1C972">
              <w:pPr>
                <w:spacing w:after="0"/>
              </w:pPr>
              <w:proofErr w:type="spellStart"/>
              <w:r w:rsidRPr="00EA4599">
                <w:rPr>
                  <w:rStyle w:val="SubtitleChar"/>
                </w:rPr>
                <w:t>ExternalDocumentNo</w:t>
              </w:r>
              <w:proofErr w:type="spellEnd"/>
            </w:p>
          </w:sdtContent>
        </w:sdt>
        <w:p w:rsidRPr="004B22F6" w:rsidR="005C273C" w:rsidP="005C273C" w:rsidRDefault="00A76247" w14:paraId="0F69C750" w14:textId="245A0336">
          <w:pPr>
            <w:pStyle w:val="Subtitle"/>
          </w:pPr>
          <w:sdt>
            <w:sdtPr>
              <w:alias w:val="#Nav: /Header/Page_Lbl"/>
              <w:tag w:val="#Nav: Standard_Sales_Draft_Inv/50069"/>
              <w:id w:val="894861004"/>
              <w:placeholder>
                <w:docPart w:val="0D1279AEBC2B402F92746D967F36C974"/>
              </w:placeholder>
              <w:dataBinding w:prefixMappings="xmlns:ns0='urn:microsoft-dynamics-nav/reports/Standard_Sales_Draft_Inv/50069/'" w:xpath="/ns0:NavWordReportXmlPart[1]/ns0:Header[1]/ns0:Page_Lbl[1]" w:storeItemID="{93EADC05-F30A-475A-AAE7-6D20324A36B1}"/>
              <w:text/>
            </w:sdtPr>
            <w:sdtEndPr/>
            <w:sdtContent>
              <w:proofErr w:type="spellStart"/>
              <w:r w:rsidRPr="004B22F6" w:rsidR="005C273C">
                <w:t>Page_Lbl</w:t>
              </w:r>
              <w:proofErr w:type="spellEnd"/>
            </w:sdtContent>
          </w:sdt>
          <w:r w:rsidRPr="004B22F6" w:rsidR="005C273C">
            <w:t xml:space="preserve"> 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PAGE  \* Arabic  \* MERGEFORMAT </w:instrText>
          </w:r>
          <w:r w:rsidRPr="004B22F6" w:rsidR="005C273C">
            <w:rPr>
              <w:bCs/>
            </w:rPr>
            <w:fldChar w:fldCharType="separate"/>
          </w:r>
          <w:r w:rsidR="00130FAB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  <w:r w:rsidRPr="004B22F6" w:rsidR="005C273C">
            <w:t xml:space="preserve"> / </w:t>
          </w:r>
          <w:r w:rsidRPr="004B22F6" w:rsidR="005C273C">
            <w:rPr>
              <w:bCs/>
            </w:rPr>
            <w:fldChar w:fldCharType="begin"/>
          </w:r>
          <w:r w:rsidRPr="004B22F6" w:rsidR="005C273C">
            <w:rPr>
              <w:bCs/>
            </w:rPr>
            <w:instrText xml:space="preserve"> NUMPAGES  \* Arabic  \* MERGEFORMAT </w:instrText>
          </w:r>
          <w:r w:rsidRPr="004B22F6" w:rsidR="005C273C">
            <w:rPr>
              <w:bCs/>
            </w:rPr>
            <w:fldChar w:fldCharType="separate"/>
          </w:r>
          <w:r w:rsidR="00130FAB">
            <w:rPr>
              <w:bCs/>
              <w:noProof/>
            </w:rPr>
            <w:t>1</w:t>
          </w:r>
          <w:r w:rsidRPr="004B22F6" w:rsidR="005C273C">
            <w:rPr>
              <w:bCs/>
            </w:rPr>
            <w:fldChar w:fldCharType="end"/>
          </w:r>
        </w:p>
        <w:p w:rsidR="005C273C" w:rsidP="005C273C" w:rsidRDefault="005C273C" w14:paraId="681012FD" w14:textId="77777777">
          <w:pPr>
            <w:pStyle w:val="Header"/>
            <w:ind w:right="141"/>
            <w:rPr>
              <w:b/>
            </w:rPr>
          </w:pPr>
        </w:p>
      </w:tc>
      <w:tc>
        <w:tcPr>
          <w:tcW w:w="2500" w:type="pct"/>
        </w:tcPr>
        <w:p w:rsidR="005C273C" w:rsidP="00DC6F05" w:rsidRDefault="00A76247" w14:paraId="4BB56653" w14:textId="77777777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Draft_Inv/50069"/>
              <w:id w:val="-1330981123"/>
              <w:dataBinding w:prefixMappings="xmlns:ns0='urn:microsoft-dynamics-nav/reports/Standard_Sales_Draft_Inv/50069/'" w:xpath="/ns0:NavWordReportXmlPart[1]/ns0:Header[1]/ns0:CompanyPicture[1]" w:storeItemID="{93EADC05-F30A-475A-AAE7-6D20324A36B1}"/>
              <w:picture/>
            </w:sdtPr>
            <w:sdtEndPr/>
            <w:sdtContent>
              <w:r w:rsidR="005C273C">
                <w:rPr>
                  <w:noProof/>
                </w:rPr>
                <w:drawing>
                  <wp:inline distT="0" distB="0" distL="0" distR="0" wp14:anchorId="093F6F12" wp14:editId="6194B0B2">
                    <wp:extent cx="1080000" cy="1080000"/>
                    <wp:effectExtent l="0" t="0" r="6350" b="6350"/>
                    <wp:docPr id="2" name="Picture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2" name="Picture 2"/>
                            <pic:cNvPicPr preferRelativeResize="0">
                              <a:picLocks noChangeAspect="1" noChangeArrowheads="1"/>
                            </pic:cNvPicPr>
                          </pic:nvPicPr>
                          <pic:blipFill>
                            <a:blip r:embed="rId1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080000" cy="108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:rsidR="005C273C" w:rsidRDefault="005C273C" w14:paraId="2E0D04C3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3C"/>
    <w:rsid w:val="000035D7"/>
    <w:rsid w:val="000167C0"/>
    <w:rsid w:val="00017AC7"/>
    <w:rsid w:val="00032E69"/>
    <w:rsid w:val="000357EB"/>
    <w:rsid w:val="00070EE8"/>
    <w:rsid w:val="00074151"/>
    <w:rsid w:val="0008026D"/>
    <w:rsid w:val="00083AB2"/>
    <w:rsid w:val="000844A3"/>
    <w:rsid w:val="00094753"/>
    <w:rsid w:val="000A665A"/>
    <w:rsid w:val="000D5A6D"/>
    <w:rsid w:val="000E071F"/>
    <w:rsid w:val="00103846"/>
    <w:rsid w:val="00114124"/>
    <w:rsid w:val="0011793B"/>
    <w:rsid w:val="00126D5A"/>
    <w:rsid w:val="00130FAB"/>
    <w:rsid w:val="00134A71"/>
    <w:rsid w:val="00151C73"/>
    <w:rsid w:val="001621D9"/>
    <w:rsid w:val="001B793C"/>
    <w:rsid w:val="001C071E"/>
    <w:rsid w:val="001D1CE2"/>
    <w:rsid w:val="001D6807"/>
    <w:rsid w:val="001F12B5"/>
    <w:rsid w:val="0020108A"/>
    <w:rsid w:val="00207B33"/>
    <w:rsid w:val="002335B4"/>
    <w:rsid w:val="00235CA0"/>
    <w:rsid w:val="00245B0E"/>
    <w:rsid w:val="00261876"/>
    <w:rsid w:val="0026269B"/>
    <w:rsid w:val="002669DB"/>
    <w:rsid w:val="00273BA9"/>
    <w:rsid w:val="00295C61"/>
    <w:rsid w:val="0029628E"/>
    <w:rsid w:val="002975C6"/>
    <w:rsid w:val="002A29DF"/>
    <w:rsid w:val="002A382C"/>
    <w:rsid w:val="002B6B46"/>
    <w:rsid w:val="002E2A56"/>
    <w:rsid w:val="00300A97"/>
    <w:rsid w:val="00337723"/>
    <w:rsid w:val="00355E20"/>
    <w:rsid w:val="00374316"/>
    <w:rsid w:val="003824BC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01B76"/>
    <w:rsid w:val="00427054"/>
    <w:rsid w:val="0043195D"/>
    <w:rsid w:val="004426DE"/>
    <w:rsid w:val="00477025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1C5"/>
    <w:rsid w:val="00542F8C"/>
    <w:rsid w:val="00543913"/>
    <w:rsid w:val="00552846"/>
    <w:rsid w:val="00563DCD"/>
    <w:rsid w:val="005731CF"/>
    <w:rsid w:val="005776CB"/>
    <w:rsid w:val="00587157"/>
    <w:rsid w:val="00595F7F"/>
    <w:rsid w:val="005963DE"/>
    <w:rsid w:val="00597627"/>
    <w:rsid w:val="005A0994"/>
    <w:rsid w:val="005A2543"/>
    <w:rsid w:val="005C273C"/>
    <w:rsid w:val="005E00EE"/>
    <w:rsid w:val="005F2559"/>
    <w:rsid w:val="005F5EC9"/>
    <w:rsid w:val="005F6BCC"/>
    <w:rsid w:val="0060202A"/>
    <w:rsid w:val="006047A8"/>
    <w:rsid w:val="00610A30"/>
    <w:rsid w:val="00612ABF"/>
    <w:rsid w:val="006220F3"/>
    <w:rsid w:val="006245DA"/>
    <w:rsid w:val="006309D4"/>
    <w:rsid w:val="006408B5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E0F96"/>
    <w:rsid w:val="006F2626"/>
    <w:rsid w:val="0071439C"/>
    <w:rsid w:val="00716E24"/>
    <w:rsid w:val="00741F6B"/>
    <w:rsid w:val="007423BE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802B5B"/>
    <w:rsid w:val="00815D27"/>
    <w:rsid w:val="00817EE6"/>
    <w:rsid w:val="00820262"/>
    <w:rsid w:val="0083424C"/>
    <w:rsid w:val="00835B47"/>
    <w:rsid w:val="00836184"/>
    <w:rsid w:val="0083753F"/>
    <w:rsid w:val="00844D12"/>
    <w:rsid w:val="00845DAF"/>
    <w:rsid w:val="00845E08"/>
    <w:rsid w:val="008533EF"/>
    <w:rsid w:val="00856BBF"/>
    <w:rsid w:val="008A60B3"/>
    <w:rsid w:val="008C3901"/>
    <w:rsid w:val="008D7475"/>
    <w:rsid w:val="008E766D"/>
    <w:rsid w:val="008F0A38"/>
    <w:rsid w:val="008F5835"/>
    <w:rsid w:val="009072D1"/>
    <w:rsid w:val="0092542A"/>
    <w:rsid w:val="00933DB5"/>
    <w:rsid w:val="0094238B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B485A"/>
    <w:rsid w:val="009C2CD9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76247"/>
    <w:rsid w:val="00A76F36"/>
    <w:rsid w:val="00A9010E"/>
    <w:rsid w:val="00A940EF"/>
    <w:rsid w:val="00A9726D"/>
    <w:rsid w:val="00AE1905"/>
    <w:rsid w:val="00AF1EDD"/>
    <w:rsid w:val="00AF4452"/>
    <w:rsid w:val="00AF7338"/>
    <w:rsid w:val="00B01DA6"/>
    <w:rsid w:val="00B22FDE"/>
    <w:rsid w:val="00B32D4B"/>
    <w:rsid w:val="00B402B9"/>
    <w:rsid w:val="00B437D5"/>
    <w:rsid w:val="00B57659"/>
    <w:rsid w:val="00B60D54"/>
    <w:rsid w:val="00B6687F"/>
    <w:rsid w:val="00B8205C"/>
    <w:rsid w:val="00B86BCD"/>
    <w:rsid w:val="00B91CA1"/>
    <w:rsid w:val="00B96060"/>
    <w:rsid w:val="00BB757D"/>
    <w:rsid w:val="00BC232B"/>
    <w:rsid w:val="00BD2533"/>
    <w:rsid w:val="00BD35AE"/>
    <w:rsid w:val="00BE4BAF"/>
    <w:rsid w:val="00BE5952"/>
    <w:rsid w:val="00BE6BE6"/>
    <w:rsid w:val="00BF0F10"/>
    <w:rsid w:val="00C27C1A"/>
    <w:rsid w:val="00C36F18"/>
    <w:rsid w:val="00C40BE4"/>
    <w:rsid w:val="00C41DE3"/>
    <w:rsid w:val="00C47206"/>
    <w:rsid w:val="00C50A59"/>
    <w:rsid w:val="00C557F2"/>
    <w:rsid w:val="00C564C7"/>
    <w:rsid w:val="00C576F1"/>
    <w:rsid w:val="00C71C66"/>
    <w:rsid w:val="00CA6394"/>
    <w:rsid w:val="00CB70AD"/>
    <w:rsid w:val="00CD1B92"/>
    <w:rsid w:val="00D02938"/>
    <w:rsid w:val="00D21D63"/>
    <w:rsid w:val="00D235D0"/>
    <w:rsid w:val="00D241D5"/>
    <w:rsid w:val="00D35A7C"/>
    <w:rsid w:val="00D41DC8"/>
    <w:rsid w:val="00D46649"/>
    <w:rsid w:val="00D53B6F"/>
    <w:rsid w:val="00D54A61"/>
    <w:rsid w:val="00D6006D"/>
    <w:rsid w:val="00D72A07"/>
    <w:rsid w:val="00D72E02"/>
    <w:rsid w:val="00D75AAF"/>
    <w:rsid w:val="00D94AB8"/>
    <w:rsid w:val="00DA0F11"/>
    <w:rsid w:val="00DA580A"/>
    <w:rsid w:val="00DB4B5B"/>
    <w:rsid w:val="00DC6F05"/>
    <w:rsid w:val="00DD5105"/>
    <w:rsid w:val="00DF30F1"/>
    <w:rsid w:val="00E111C4"/>
    <w:rsid w:val="00E22B7E"/>
    <w:rsid w:val="00E40C63"/>
    <w:rsid w:val="00E41182"/>
    <w:rsid w:val="00E4361D"/>
    <w:rsid w:val="00E54F17"/>
    <w:rsid w:val="00E61982"/>
    <w:rsid w:val="00E65451"/>
    <w:rsid w:val="00E66CB9"/>
    <w:rsid w:val="00E67097"/>
    <w:rsid w:val="00E902EA"/>
    <w:rsid w:val="00E96A2B"/>
    <w:rsid w:val="00EA246E"/>
    <w:rsid w:val="00EA27AA"/>
    <w:rsid w:val="00EA3AF2"/>
    <w:rsid w:val="00EA4599"/>
    <w:rsid w:val="00EB5B19"/>
    <w:rsid w:val="00EC1995"/>
    <w:rsid w:val="00EC4C86"/>
    <w:rsid w:val="00EC4CCE"/>
    <w:rsid w:val="00ED0377"/>
    <w:rsid w:val="00EE2CA3"/>
    <w:rsid w:val="00EE53F7"/>
    <w:rsid w:val="00F14176"/>
    <w:rsid w:val="00F17541"/>
    <w:rsid w:val="00F20F72"/>
    <w:rsid w:val="00F219F1"/>
    <w:rsid w:val="00F31D7F"/>
    <w:rsid w:val="00F36FA0"/>
    <w:rsid w:val="00F44822"/>
    <w:rsid w:val="00F66A1F"/>
    <w:rsid w:val="00F81AE9"/>
    <w:rsid w:val="00F848FB"/>
    <w:rsid w:val="00F86468"/>
    <w:rsid w:val="00FA4D66"/>
    <w:rsid w:val="00FB06A1"/>
    <w:rsid w:val="00FB3DCE"/>
    <w:rsid w:val="00FD6A00"/>
    <w:rsid w:val="00FD7E84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DA5DB27"/>
  <w15:chartTrackingRefBased/>
  <w15:docId w15:val="{8B7BBC36-1F71-4DFC-AB0A-77ADD2038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Style1Char">
    <w:name w:val="Style1 Char"/>
    <w:basedOn w:val="DefaultParagraphFont"/>
    <w:link w:val="Style1"/>
    <w:locked/>
    <w:rsid w:val="00542F8C"/>
    <w:rPr>
      <w:rFonts w:ascii="Calibri" w:eastAsia="Calibri" w:hAnsi="Calibri" w:cs="Times New Roman"/>
      <w:color w:val="0070C0"/>
      <w:szCs w:val="16"/>
      <w:u w:val="single"/>
    </w:rPr>
  </w:style>
  <w:style w:type="paragraph" w:customStyle="1" w:styleId="Style1">
    <w:name w:val="Style1"/>
    <w:basedOn w:val="Normal"/>
    <w:link w:val="Style1Char"/>
    <w:qFormat/>
    <w:rsid w:val="00542F8C"/>
    <w:pPr>
      <w:spacing w:before="60" w:after="60"/>
    </w:pPr>
    <w:rPr>
      <w:rFonts w:ascii="Calibri" w:eastAsia="Calibri" w:hAnsi="Calibri" w:cs="Times New Roman"/>
      <w:color w:val="0070C0"/>
      <w:szCs w:val="1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8ECDB4E735444248662DE2B13ECD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CA2D7-F2A7-4E27-B561-72A8E3EF4599}"/>
      </w:docPartPr>
      <w:docPartBody>
        <w:p w:rsidR="00D67D5F" w:rsidRDefault="007F0EB0" w:rsidP="007F0EB0">
          <w:pPr>
            <w:pStyle w:val="18ECDB4E735444248662DE2B13ECDE2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9F3843398E743F4AC86CE600F56C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8B9FB-EB5D-4F88-8DD0-C9677B168338}"/>
      </w:docPartPr>
      <w:docPartBody>
        <w:p w:rsidR="00D67D5F" w:rsidRDefault="007F0EB0" w:rsidP="007F0EB0">
          <w:pPr>
            <w:pStyle w:val="59F3843398E743F4AC86CE600F56C9F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F34EED7068C4D88AF02DA5EDCEF4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F272-F17B-41AF-83C5-D3FE8ACBB45A}"/>
      </w:docPartPr>
      <w:docPartBody>
        <w:p w:rsidR="00D67D5F" w:rsidRDefault="007F0EB0" w:rsidP="007F0EB0">
          <w:pPr>
            <w:pStyle w:val="2F34EED7068C4D88AF02DA5EDCEF4F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9A829857B8F42CCA7AF65F5DA104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9C6E5-8ED4-4469-BB88-FCDE5D490B74}"/>
      </w:docPartPr>
      <w:docPartBody>
        <w:p w:rsidR="00D67D5F" w:rsidRDefault="007F0EB0" w:rsidP="007F0EB0">
          <w:pPr>
            <w:pStyle w:val="B9A829857B8F42CCA7AF65F5DA104A4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558D5F557424E7580F2C33A72455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82C25-4B82-4820-9F3A-0FA757AFFA4F}"/>
      </w:docPartPr>
      <w:docPartBody>
        <w:p w:rsidR="00D67D5F" w:rsidRDefault="007F0EB0" w:rsidP="007F0EB0">
          <w:pPr>
            <w:pStyle w:val="B558D5F557424E7580F2C33A724555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0FD1BB77C414CAEADE5BC3F86D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91886-D10A-41DF-9C18-06D041E826BA}"/>
      </w:docPartPr>
      <w:docPartBody>
        <w:p w:rsidR="00D67D5F" w:rsidRDefault="007F0EB0" w:rsidP="007F0EB0">
          <w:pPr>
            <w:pStyle w:val="EFC0FD1BB77C414CAEADE5BC3F86D0E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8DDE567520A4EFC9378CCA4C87E4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614AF-8DF4-404B-914B-1C339A6E2542}"/>
      </w:docPartPr>
      <w:docPartBody>
        <w:p w:rsidR="00D67D5F" w:rsidRDefault="007F0EB0" w:rsidP="007F0EB0">
          <w:pPr>
            <w:pStyle w:val="18DDE567520A4EFC9378CCA4C87E4D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22DB901D5644609DBD9B606390C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29589-5FF4-4571-9FDB-54931B27D403}"/>
      </w:docPartPr>
      <w:docPartBody>
        <w:p w:rsidR="00D67D5F" w:rsidRDefault="007F0EB0" w:rsidP="007F0EB0">
          <w:pPr>
            <w:pStyle w:val="CF22DB901D5644609DBD9B606390CF9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B3FC965A2AF4D7D8BB278817E8B0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DB29-07EA-4DA1-BB30-883DEE941660}"/>
      </w:docPartPr>
      <w:docPartBody>
        <w:p w:rsidR="00D67D5F" w:rsidRDefault="007F0EB0" w:rsidP="007F0EB0">
          <w:pPr>
            <w:pStyle w:val="1B3FC965A2AF4D7D8BB278817E8B0A3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AF8D4E278E4278AD200C0628BFB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410A0-7C92-4FC3-BA80-BCA1DB077388}"/>
      </w:docPartPr>
      <w:docPartBody>
        <w:p w:rsidR="00D67D5F" w:rsidRDefault="007F0EB0" w:rsidP="007F0EB0">
          <w:pPr>
            <w:pStyle w:val="EAAF8D4E278E4278AD200C0628BFB94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3734E30A5ED4EC1980236FEB539BE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06862-A2CE-4E76-A5C9-3CD3E9727DF0}"/>
      </w:docPartPr>
      <w:docPartBody>
        <w:p w:rsidR="00D67D5F" w:rsidRDefault="007F0EB0" w:rsidP="007F0EB0">
          <w:pPr>
            <w:pStyle w:val="E3734E30A5ED4EC1980236FEB539BEA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C7CBF38C5EA4C6E88B82768E56F4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4A6F38-DE21-4E6B-A13A-49663F775E4D}"/>
      </w:docPartPr>
      <w:docPartBody>
        <w:p w:rsidR="00D67D5F" w:rsidRDefault="007F0EB0" w:rsidP="007F0EB0">
          <w:pPr>
            <w:pStyle w:val="4C7CBF38C5EA4C6E88B82768E56F446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D50E62DE5704DC3A5636FDAAA73C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ABBBE-FF42-44C1-AB03-DA577A0F7F4B}"/>
      </w:docPartPr>
      <w:docPartBody>
        <w:p w:rsidR="00D67D5F" w:rsidRDefault="007F0EB0" w:rsidP="007F0EB0">
          <w:pPr>
            <w:pStyle w:val="6D50E62DE5704DC3A5636FDAAA73CC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72342047EEA4A598B011F25F5498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9E293-DAB2-4755-AD9B-7EC062A21CA0}"/>
      </w:docPartPr>
      <w:docPartBody>
        <w:p w:rsidR="00D67D5F" w:rsidRDefault="007F0EB0" w:rsidP="007F0EB0">
          <w:pPr>
            <w:pStyle w:val="572342047EEA4A598B011F25F549803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2398CECCE1A4AD1A81E04EF7E0CE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79701-CBCC-4903-A03A-453F1EACE57F}"/>
      </w:docPartPr>
      <w:docPartBody>
        <w:p w:rsidR="00D67D5F" w:rsidRDefault="007F0EB0" w:rsidP="007F0EB0">
          <w:pPr>
            <w:pStyle w:val="B2398CECCE1A4AD1A81E04EF7E0CEA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56CDC42C9E141AFAC9F698AFF0EF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98793-6E06-4D19-A013-BAF5EABB073C}"/>
      </w:docPartPr>
      <w:docPartBody>
        <w:p w:rsidR="00D67D5F" w:rsidRDefault="007F0EB0" w:rsidP="007F0EB0">
          <w:pPr>
            <w:pStyle w:val="956CDC42C9E141AFAC9F698AFF0EFA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E75748E74141829A5BC447504D1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D6825-5F1F-46F2-B0F9-473AF36454FA}"/>
      </w:docPartPr>
      <w:docPartBody>
        <w:p w:rsidR="00D67D5F" w:rsidRDefault="007F0EB0" w:rsidP="007F0EB0">
          <w:pPr>
            <w:pStyle w:val="4BE75748E74141829A5BC447504D1A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86EBAA86EF427F8999CACB0C5F9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791D5-87EB-4DD5-B642-367AD6C12EEF}"/>
      </w:docPartPr>
      <w:docPartBody>
        <w:p w:rsidR="00D67D5F" w:rsidRDefault="007F0EB0" w:rsidP="007F0EB0">
          <w:pPr>
            <w:pStyle w:val="3B86EBAA86EF427F8999CACB0C5F98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D1279AEBC2B402F92746D967F36C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1F6E9-27EF-4F8F-822C-AB7F3D0715EA}"/>
      </w:docPartPr>
      <w:docPartBody>
        <w:p w:rsidR="00D67D5F" w:rsidRDefault="007F0EB0" w:rsidP="007F0EB0">
          <w:pPr>
            <w:pStyle w:val="0D1279AEBC2B402F92746D967F36C9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E91ADE68C44861BD08E0811A891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491C9-268B-462D-AB4C-EF9E16DF60CA}"/>
      </w:docPartPr>
      <w:docPartBody>
        <w:p w:rsidR="00D67D5F" w:rsidRDefault="007F0EB0" w:rsidP="007F0EB0">
          <w:pPr>
            <w:pStyle w:val="11E91ADE68C44861BD08E0811A8919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60D021828DE440AB60A57F81B574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A65A6-AB5C-4542-BBBD-CEBCD0DFAE1A}"/>
      </w:docPartPr>
      <w:docPartBody>
        <w:p w:rsidR="00D67D5F" w:rsidRDefault="007F0EB0" w:rsidP="007F0EB0">
          <w:pPr>
            <w:pStyle w:val="F60D021828DE440AB60A57F81B574D32"/>
          </w:pPr>
          <w:r w:rsidRPr="0013251C">
            <w:rPr>
              <w:rStyle w:val="PlaceholderText"/>
            </w:rPr>
            <w:t>Click here to enter text.</w:t>
          </w:r>
        </w:p>
      </w:docPartBody>
    </w:docPart>
    <w:docPart>
      <w:docPartPr>
        <w:name w:val="C4027D464B5D4815A0BC6751F25356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8EA1DE-2430-4023-BEC3-50E470B8D844}"/>
      </w:docPartPr>
      <w:docPartBody>
        <w:p w:rsidR="00D67D5F" w:rsidRDefault="007F0EB0" w:rsidP="007F0EB0">
          <w:pPr>
            <w:pStyle w:val="C4027D464B5D4815A0BC6751F25356F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6F5F8E90F5643FAA719A81EA6F88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0F902-23EE-48AA-88FF-5A6674CE00F1}"/>
      </w:docPartPr>
      <w:docPartBody>
        <w:p w:rsidR="00D67D5F" w:rsidRDefault="007F0EB0" w:rsidP="007F0EB0">
          <w:pPr>
            <w:pStyle w:val="56F5F8E90F5643FAA719A81EA6F884B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0143EF8F5694C75B253BF47962E1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18EE40-4F66-4D81-A038-62DF487AD469}"/>
      </w:docPartPr>
      <w:docPartBody>
        <w:p w:rsidR="00D67D5F" w:rsidRDefault="007F0EB0" w:rsidP="007F0EB0">
          <w:pPr>
            <w:pStyle w:val="10143EF8F5694C75B253BF47962E16A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D6775A7FCC648749F70749DDD7C7C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B105CA-1D32-4C80-91E4-0FAFB2EC9CD8}"/>
      </w:docPartPr>
      <w:docPartBody>
        <w:p w:rsidR="00D67D5F" w:rsidRDefault="007F0EB0" w:rsidP="007F0EB0">
          <w:pPr>
            <w:pStyle w:val="BD6775A7FCC648749F70749DDD7C7C3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C2B043F3D34C0084D795C2D42292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021F4F-3010-4C93-A368-794343CC97A0}"/>
      </w:docPartPr>
      <w:docPartBody>
        <w:p w:rsidR="00D67D5F" w:rsidRDefault="007F0EB0" w:rsidP="007F0EB0">
          <w:pPr>
            <w:pStyle w:val="B0C2B043F3D34C0084D795C2D42292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762CFA600EA484C895E0365359191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6E9C57-8A6B-4230-9606-E31C9BFA1A03}"/>
      </w:docPartPr>
      <w:docPartBody>
        <w:p w:rsidR="00D67D5F" w:rsidRDefault="007F0EB0" w:rsidP="007F0EB0">
          <w:pPr>
            <w:pStyle w:val="8762CFA600EA484C895E0365359191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298F63108D4484ADC5C739D6DBB6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4A5714-2699-464D-9502-36D890402BA6}"/>
      </w:docPartPr>
      <w:docPartBody>
        <w:p w:rsidR="00D67D5F" w:rsidRDefault="007F0EB0" w:rsidP="007F0EB0">
          <w:pPr>
            <w:pStyle w:val="64298F63108D4484ADC5C739D6DBB60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C59D29E114A44AD86C93511008845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DE4FF-B0C9-45B7-94A9-D8C20E23CB3A}"/>
      </w:docPartPr>
      <w:docPartBody>
        <w:p w:rsidR="00D67D5F" w:rsidRDefault="007F0EB0" w:rsidP="007F0EB0">
          <w:pPr>
            <w:pStyle w:val="8C59D29E114A44AD86C935110088452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B57820-EB97-451E-BA35-B2A9AA6DF96E}"/>
      </w:docPartPr>
      <w:docPartBody>
        <w:p w:rsidR="000B7F7D" w:rsidRDefault="008139A2">
          <w:r w:rsidRPr="00B31CC1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D5CD57-4242-4019-B1FC-1F574DC8D201}"/>
      </w:docPartPr>
      <w:docPartBody>
        <w:p w:rsidR="000B7F7D" w:rsidRDefault="008139A2">
          <w:r w:rsidRPr="00B31C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67388BD1A474A049DF0C92F993CE74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B691CD-3E40-47D6-847B-21CB05579B34}"/>
      </w:docPartPr>
      <w:docPartBody>
        <w:p w:rsidR="008A4DEF" w:rsidRDefault="008A4DEF" w:rsidP="008A4DEF">
          <w:pPr>
            <w:pStyle w:val="F67388BD1A474A049DF0C92F993CE74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9493D6BF5F54CF4866CF5DE71876A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1FF044-92FC-4D3A-92FC-282635FC2B18}"/>
      </w:docPartPr>
      <w:docPartBody>
        <w:p w:rsidR="008A4DEF" w:rsidRDefault="008A4DEF" w:rsidP="008A4DEF">
          <w:pPr>
            <w:pStyle w:val="69493D6BF5F54CF4866CF5DE71876AD5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A6B4E61DA0B4FBCAB3F0470508A52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3D086A-9238-43C6-86DE-E315C1361845}"/>
      </w:docPartPr>
      <w:docPartBody>
        <w:p w:rsidR="008A4DEF" w:rsidRDefault="008A4DEF" w:rsidP="008A4DEF">
          <w:pPr>
            <w:pStyle w:val="2A6B4E61DA0B4FBCAB3F0470508A528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6B6D8E43D15494D8C9DA91F5AC14D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D07B2E-77C0-411F-86B6-CB1A6B5868DA}"/>
      </w:docPartPr>
      <w:docPartBody>
        <w:p w:rsidR="008A4DEF" w:rsidRDefault="008A4DEF" w:rsidP="008A4DEF">
          <w:pPr>
            <w:pStyle w:val="66B6D8E43D15494D8C9DA91F5AC14DB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E2C368411FD4EF2A8276098D9FE9E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BF2475-198C-4097-A7E5-562ADFF0F14C}"/>
      </w:docPartPr>
      <w:docPartBody>
        <w:p w:rsidR="008A4DEF" w:rsidRDefault="008A4DEF" w:rsidP="008A4DEF">
          <w:pPr>
            <w:pStyle w:val="BE2C368411FD4EF2A8276098D9FE9E9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84949281CF24FB6B246BDE92DCA2F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63E413-2D9A-4DB7-ADDF-C8336FCC3243}"/>
      </w:docPartPr>
      <w:docPartBody>
        <w:p w:rsidR="008A4DEF" w:rsidRDefault="008A4DEF" w:rsidP="008A4DEF">
          <w:pPr>
            <w:pStyle w:val="484949281CF24FB6B246BDE92DCA2F3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F97B42595374C3DA4D7DF6B1BCCE5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3807BF-7D2E-4976-8570-E19706A52602}"/>
      </w:docPartPr>
      <w:docPartBody>
        <w:p w:rsidR="008A4DEF" w:rsidRDefault="008A4DEF" w:rsidP="008A4DEF">
          <w:pPr>
            <w:pStyle w:val="0F97B42595374C3DA4D7DF6B1BCCE5F1"/>
          </w:pPr>
          <w:r w:rsidRPr="00B31CC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8C641DA633405AAC002D5981977F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9FBE87-89F7-403C-AB73-28AAF8408455}"/>
      </w:docPartPr>
      <w:docPartBody>
        <w:p w:rsidR="008A4DEF" w:rsidRDefault="008A4DEF" w:rsidP="008A4DEF">
          <w:pPr>
            <w:pStyle w:val="028C641DA633405AAC002D5981977F3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43B77B9DE52499C82DA8B8BD672C0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E88E26-E56D-4A47-826E-85E238CA2D17}"/>
      </w:docPartPr>
      <w:docPartBody>
        <w:p w:rsidR="008A4DEF" w:rsidRDefault="008A4DEF" w:rsidP="008A4DEF">
          <w:pPr>
            <w:pStyle w:val="943B77B9DE52499C82DA8B8BD672C0E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B0C147B8C24F4E83FC71678EFF0E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7CB790-D2F7-4474-B8CC-6B3E9FD62E9A}"/>
      </w:docPartPr>
      <w:docPartBody>
        <w:p w:rsidR="008A4DEF" w:rsidRDefault="008A4DEF" w:rsidP="008A4DEF">
          <w:pPr>
            <w:pStyle w:val="02B0C147B8C24F4E83FC71678EFF0E1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6946AAE906844D1A9D9230CAF7A6D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5A80B8-8CAA-4559-AB8A-738388ABA773}"/>
      </w:docPartPr>
      <w:docPartBody>
        <w:p w:rsidR="008A4DEF" w:rsidRDefault="008A4DEF" w:rsidP="008A4DEF">
          <w:pPr>
            <w:pStyle w:val="26946AAE906844D1A9D9230CAF7A6DE4"/>
          </w:pPr>
          <w:r w:rsidRPr="00783ECD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B0"/>
    <w:rsid w:val="000B7F7D"/>
    <w:rsid w:val="000E2835"/>
    <w:rsid w:val="00114124"/>
    <w:rsid w:val="00134C5E"/>
    <w:rsid w:val="001D7A87"/>
    <w:rsid w:val="00246067"/>
    <w:rsid w:val="002A00F8"/>
    <w:rsid w:val="003219F4"/>
    <w:rsid w:val="00382DEE"/>
    <w:rsid w:val="00401A56"/>
    <w:rsid w:val="00401A72"/>
    <w:rsid w:val="004215D2"/>
    <w:rsid w:val="004A4A70"/>
    <w:rsid w:val="00576E25"/>
    <w:rsid w:val="00597627"/>
    <w:rsid w:val="00657305"/>
    <w:rsid w:val="007F0EB0"/>
    <w:rsid w:val="008139A2"/>
    <w:rsid w:val="008506F4"/>
    <w:rsid w:val="008A4DEF"/>
    <w:rsid w:val="0093245A"/>
    <w:rsid w:val="00942E3E"/>
    <w:rsid w:val="00985FBF"/>
    <w:rsid w:val="00AA4803"/>
    <w:rsid w:val="00AB25FA"/>
    <w:rsid w:val="00B0035C"/>
    <w:rsid w:val="00BD3309"/>
    <w:rsid w:val="00D67D5F"/>
    <w:rsid w:val="00E45F85"/>
    <w:rsid w:val="00E7673F"/>
    <w:rsid w:val="00ED5325"/>
    <w:rsid w:val="00ED68E7"/>
    <w:rsid w:val="00EE2183"/>
    <w:rsid w:val="00EF62B4"/>
    <w:rsid w:val="00F13833"/>
    <w:rsid w:val="00F1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45F85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DBE6A41EAFBD4DF1826D05E6ACB034B7">
    <w:name w:val="DBE6A41EAFBD4DF1826D05E6ACB034B7"/>
    <w:rsid w:val="003219F4"/>
    <w:rPr>
      <w:lang w:val="da-DK" w:eastAsia="da-DK"/>
    </w:rPr>
  </w:style>
  <w:style w:type="paragraph" w:customStyle="1" w:styleId="DF463869F5E04A7C9B5B33A40C204126">
    <w:name w:val="DF463869F5E04A7C9B5B33A40C204126"/>
    <w:rsid w:val="004A4A70"/>
  </w:style>
  <w:style w:type="paragraph" w:customStyle="1" w:styleId="E5E141D5A4AC4D7CAA11E491CDAC5E5A">
    <w:name w:val="E5E141D5A4AC4D7CAA11E491CDAC5E5A"/>
    <w:rsid w:val="004A4A70"/>
  </w:style>
  <w:style w:type="paragraph" w:customStyle="1" w:styleId="656B25B4085C472086C9CA58EC0F9C96">
    <w:name w:val="656B25B4085C472086C9CA58EC0F9C96"/>
    <w:rsid w:val="001D7A8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208C829F9AC4AF3A630EEF72A314F28">
    <w:name w:val="D208C829F9AC4AF3A630EEF72A314F28"/>
    <w:rsid w:val="001D7A8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F0066E8FD3549D89B6BB6A74AB2F479">
    <w:name w:val="BF0066E8FD3549D89B6BB6A74AB2F479"/>
    <w:rsid w:val="001D7A8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4CE6B94A8D7413589BDC5CD3072725D">
    <w:name w:val="B4CE6B94A8D7413589BDC5CD3072725D"/>
    <w:rsid w:val="001D7A8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F5B8FF6B95849ED9B80F7BF6128F697">
    <w:name w:val="5F5B8FF6B95849ED9B80F7BF6128F697"/>
    <w:rsid w:val="001D7A8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B72772C9346401ABC39009F79077AAC">
    <w:name w:val="FB72772C9346401ABC39009F79077AAC"/>
    <w:rsid w:val="008A4DE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1369B5BA4DB41DA8F061CC1F5B174F8">
    <w:name w:val="41369B5BA4DB41DA8F061CC1F5B174F8"/>
    <w:rsid w:val="008A4DE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C27FC4C40634D2DB827AB0C46B44774">
    <w:name w:val="DC27FC4C40634D2DB827AB0C46B44774"/>
    <w:rsid w:val="008A4DE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800993F745040499DDF131BD2FC2866">
    <w:name w:val="5800993F745040499DDF131BD2FC2866"/>
    <w:rsid w:val="008A4DE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9FA377AC8A74B0480B8553271882E91">
    <w:name w:val="19FA377AC8A74B0480B8553271882E91"/>
    <w:rsid w:val="008A4DE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33B787389664B8EA042DB128D1D4FE2">
    <w:name w:val="D33B787389664B8EA042DB128D1D4FE2"/>
    <w:rsid w:val="008A4DE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3C09CF890114892AD8585C19FFD5D2C">
    <w:name w:val="53C09CF890114892AD8585C19FFD5D2C"/>
    <w:rsid w:val="008A4DE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7BFF870AFD43898B0A78AE0AE37A8A">
    <w:name w:val="F77BFF870AFD43898B0A78AE0AE37A8A"/>
    <w:rsid w:val="008A4DE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6DED64E32EB424A91BB3BE0B30BE4EB">
    <w:name w:val="26DED64E32EB424A91BB3BE0B30BE4EB"/>
    <w:rsid w:val="008A4DE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0431AC58B0D4EB0866E5B8E3CF5214F">
    <w:name w:val="60431AC58B0D4EB0866E5B8E3CF5214F"/>
    <w:rsid w:val="008A4DE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67388BD1A474A049DF0C92F993CE745">
    <w:name w:val="F67388BD1A474A049DF0C92F993CE745"/>
    <w:rsid w:val="008A4DE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9493D6BF5F54CF4866CF5DE71876AD5">
    <w:name w:val="69493D6BF5F54CF4866CF5DE71876AD5"/>
    <w:rsid w:val="008A4DE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A6B4E61DA0B4FBCAB3F0470508A5285">
    <w:name w:val="2A6B4E61DA0B4FBCAB3F0470508A5285"/>
    <w:rsid w:val="008A4DE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6B6D8E43D15494D8C9DA91F5AC14DBD">
    <w:name w:val="66B6D8E43D15494D8C9DA91F5AC14DBD"/>
    <w:rsid w:val="008A4DE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E2C368411FD4EF2A8276098D9FE9E99">
    <w:name w:val="BE2C368411FD4EF2A8276098D9FE9E99"/>
    <w:rsid w:val="008A4DE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84949281CF24FB6B246BDE92DCA2F37">
    <w:name w:val="484949281CF24FB6B246BDE92DCA2F37"/>
    <w:rsid w:val="008A4DE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F97B42595374C3DA4D7DF6B1BCCE5F1">
    <w:name w:val="0F97B42595374C3DA4D7DF6B1BCCE5F1"/>
    <w:rsid w:val="008A4DE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28C641DA633405AAC002D5981977F34">
    <w:name w:val="028C641DA633405AAC002D5981977F34"/>
    <w:rsid w:val="008A4DE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43B77B9DE52499C82DA8B8BD672C0E1">
    <w:name w:val="943B77B9DE52499C82DA8B8BD672C0E1"/>
    <w:rsid w:val="008A4DE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2B0C147B8C24F4E83FC71678EFF0E17">
    <w:name w:val="02B0C147B8C24F4E83FC71678EFF0E17"/>
    <w:rsid w:val="008A4DE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6946AAE906844D1A9D9230CAF7A6DE4">
    <w:name w:val="26946AAE906844D1A9D9230CAF7A6DE4"/>
    <w:rsid w:val="008A4DEF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D0EEAD493F94AC7B20F98DD5E76D1DC">
    <w:name w:val="BD0EEAD493F94AC7B20F98DD5E76D1DC"/>
    <w:rsid w:val="00E45F85"/>
    <w:rPr>
      <w:lang w:val="en-KE" w:eastAsia="en-KE"/>
    </w:rPr>
  </w:style>
  <w:style w:type="paragraph" w:customStyle="1" w:styleId="DA693FB0F7D24127BB3015BD708D80C8">
    <w:name w:val="DA693FB0F7D24127BB3015BD708D80C8"/>
    <w:rsid w:val="00E45F85"/>
    <w:rPr>
      <w:lang w:val="en-KE" w:eastAsia="en-KE"/>
    </w:rPr>
  </w:style>
  <w:style w:type="paragraph" w:customStyle="1" w:styleId="EB06A80F636545B0A7981354113A2F95">
    <w:name w:val="EB06A80F636545B0A7981354113A2F95"/>
    <w:rsid w:val="00E45F85"/>
    <w:rPr>
      <w:lang w:val="en-KE" w:eastAsia="en-KE"/>
    </w:rPr>
  </w:style>
  <w:style w:type="paragraph" w:customStyle="1" w:styleId="5A0E1637A21743F7A0F28DE7C9070A5F">
    <w:name w:val="5A0E1637A21743F7A0F28DE7C9070A5F"/>
    <w:rsid w:val="00E45F85"/>
    <w:rPr>
      <w:lang w:val="en-KE" w:eastAsia="en-KE"/>
    </w:rPr>
  </w:style>
  <w:style w:type="paragraph" w:customStyle="1" w:styleId="96B2B364870841D9BF78BEDFCBC4C642">
    <w:name w:val="96B2B364870841D9BF78BEDFCBC4C642"/>
    <w:rsid w:val="00E45F85"/>
    <w:rPr>
      <w:lang w:val="en-KE" w:eastAsia="en-KE"/>
    </w:rPr>
  </w:style>
  <w:style w:type="paragraph" w:customStyle="1" w:styleId="486E49AFD0934B8F80274A407F6A9475">
    <w:name w:val="486E49AFD0934B8F80274A407F6A9475"/>
    <w:rsid w:val="00E45F85"/>
    <w:rPr>
      <w:lang w:val="en-KE" w:eastAsia="en-K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EADC05-F30A-475A-AAE7-6D20324A36B1}">
  <ds:schemaRefs>
    <ds:schemaRef ds:uri="urn:microsoft-dynamics-nav/reports/Standard_Sales_Draft_Inv/50069/"/>
  </ds:schemaRefs>
</ds:datastoreItem>
</file>

<file path=customXml/itemProps2.xml><?xml version="1.0" encoding="utf-8"?>
<ds:datastoreItem xmlns:ds="http://schemas.openxmlformats.org/officeDocument/2006/customXml" ds:itemID="{B40B57FE-298F-4BBD-8534-237FBB56FCB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</Template>
  <TotalTime>75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Evans Kibet</cp:lastModifiedBy>
  <cp:revision>88</cp:revision>
  <dcterms:created xsi:type="dcterms:W3CDTF">2018-09-06T11:38:00Z</dcterms:created>
  <dcterms:modified xsi:type="dcterms:W3CDTF">2025-09-15T10:08:00Z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v-stpav@microsoft.com</vt:lpwstr>
  </property>
  <property fmtid="{D5CDD505-2E9C-101B-9397-08002B2CF9AE}" pid="5" name="MSIP_Label_f42aa342-8706-4288-bd11-ebb85995028c_SetDate">
    <vt:lpwstr>2018-02-21T10:17:01.1628601Z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