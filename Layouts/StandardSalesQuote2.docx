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_2/50067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_2/50067/'" w:xpath="/ns0:NavWordReportXmlPart[1]/ns0:Header[1]/ns0:CustomerAddress1[1]" w:storeItemID="{424F74C0-F33D-4CDD-946C-479865013DF3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_2/50067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_2/50067/'" w:xpath="/ns0:NavWordReportXmlPart[1]/ns0:Header[1]/ns0:CompanyAddress1[1]" w:storeItemID="{424F74C0-F33D-4CDD-946C-479865013DF3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_2/50067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_2/50067/'" w:xpath="/ns0:NavWordReportXmlPart[1]/ns0:Header[1]/ns0:CustomerAddress2[1]" w:storeItemID="{424F74C0-F33D-4CDD-946C-479865013DF3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_2/50067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_2/50067/'" w:xpath="/ns0:NavWordReportXmlPart[1]/ns0:Header[1]/ns0:CompanyAddress2[1]" w:storeItemID="{424F74C0-F33D-4CDD-946C-479865013DF3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_2/50067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_2/50067/'" w:xpath="/ns0:NavWordReportXmlPart[1]/ns0:Header[1]/ns0:CustomerAddress3[1]" w:storeItemID="{424F74C0-F33D-4CDD-946C-479865013DF3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_2/50067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_2/50067/'" w:xpath="/ns0:NavWordReportXmlPart[1]/ns0:Header[1]/ns0:CompanyAddress3[1]" w:storeItemID="{424F74C0-F33D-4CDD-946C-479865013DF3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_2/50067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_2/50067/'" w:xpath="/ns0:NavWordReportXmlPart[1]/ns0:Header[1]/ns0:CustomerAddress4[1]" w:storeItemID="{424F74C0-F33D-4CDD-946C-479865013DF3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_2/50067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_2/50067/'" w:xpath="/ns0:NavWordReportXmlPart[1]/ns0:Header[1]/ns0:CompanyAddress4[1]" w:storeItemID="{424F74C0-F33D-4CDD-946C-479865013DF3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_2/50067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_2/50067/'" w:xpath="/ns0:NavWordReportXmlPart[1]/ns0:Header[1]/ns0:CustomerAddress5[1]" w:storeItemID="{424F74C0-F33D-4CDD-946C-479865013DF3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_2/50067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_2/50067/'" w:xpath="/ns0:NavWordReportXmlPart[1]/ns0:Header[1]/ns0:CompanyAddress5[1]" w:storeItemID="{424F74C0-F33D-4CDD-946C-479865013DF3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_2/50067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_2/50067/'" w:xpath="/ns0:NavWordReportXmlPart[1]/ns0:Header[1]/ns0:CustomerAddress6[1]" w:storeItemID="{424F74C0-F33D-4CDD-946C-479865013DF3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_2/50067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_2/50067/'" w:xpath="/ns0:NavWordReportXmlPart[1]/ns0:Header[1]/ns0:CompanyAddress6[1]" w:storeItemID="{424F74C0-F33D-4CDD-946C-479865013DF3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_2/50067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_2/50067/'" w:xpath="/ns0:NavWordReportXmlPart[1]/ns0:Header[1]/ns0:CustomerAddress7[1]" w:storeItemID="{424F74C0-F33D-4CDD-946C-479865013DF3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_2/50067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_2/50067/'" w:xpath="/ns0:NavWordReportXmlPart[1]/ns0:Header[1]/ns0:CompanyLegalOffice_Lbl[1]" w:storeItemID="{424F74C0-F33D-4CDD-946C-479865013DF3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_2/50067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_2/50067/'" w:xpath="/ns0:NavWordReportXmlPart[1]/ns0:Header[1]/ns0:CompanyLegalOffice[1]" w:storeItemID="{424F74C0-F33D-4CDD-946C-479865013DF3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_2/50067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_2/50067/'" w:xpath="/ns0:NavWordReportXmlPart[1]/ns0:Header[1]/ns0:CustomerAddress8[1]" w:storeItemID="{424F74C0-F33D-4CDD-946C-479865013DF3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_2/50067"/>
            <w:id w:val="-566887149"/>
            <w:placeholder>
              <w:docPart w:val="829C780A82D54599A9AEFB7B135ED0A0"/>
            </w:placeholder>
            <w:dataBinding w:prefixMappings="xmlns:ns0='urn:microsoft-dynamics-nav/reports/Standard_Sales_Quote_2/50067/'" w:xpath="/ns0:NavWordReportXmlPart[1]/ns0:Header[1]/ns0:YourReference__Lbl[1]" w:storeItemID="{424F74C0-F33D-4CDD-946C-479865013DF3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_2/50067"/>
            <w:id w:val="-1119598358"/>
            <w:placeholder>
              <w:docPart w:val="DefaultPlaceholder_-1854013440"/>
            </w:placeholder>
            <w:dataBinding w:prefixMappings="xmlns:ns0='urn:microsoft-dynamics-nav/reports/Standard_Sales_Quote_2/50067/'" w:xpath="/ns0:NavWordReportXmlPart[1]/ns0:Header[1]/ns0:QuoteValidToDate_Lbl[1]" w:storeItemID="{424F74C0-F33D-4CDD-946C-479865013DF3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_2/50067"/>
            <w:id w:val="-244584271"/>
            <w:placeholder>
              <w:docPart w:val="E0C5958E289F4EA6AEF3FF2D3A623991"/>
            </w:placeholder>
            <w:dataBinding w:prefixMappings="xmlns:ns0='urn:microsoft-dynamics-nav/reports/Standard_Sales_Quote_2/50067/'" w:xpath="/ns0:NavWordReportXmlPart[1]/ns0:Header[1]/ns0:SalesPersonBlank_Lbl[1]" w:storeItemID="{424F74C0-F33D-4CDD-946C-479865013DF3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_2/50067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_2/50067/'" w:xpath="/ns0:NavWordReportXmlPart[1]/ns0:Header[1]/ns0:PaymentTermsDescription_Lbl[1]" w:storeItemID="{424F74C0-F33D-4CDD-946C-479865013DF3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_2/50067"/>
            <w:id w:val="-89551258"/>
            <w:placeholder>
              <w:docPart w:val="8EBECE8351A6449480F4BD12D35DFD67"/>
            </w:placeholder>
            <w:dataBinding w:prefixMappings="xmlns:ns0='urn:microsoft-dynamics-nav/reports/Standard_Sales_Quote_2/50067/'" w:xpath="/ns0:NavWordReportXmlPart[1]/ns0:Header[1]/ns0:ShipmentMethodDescription_Lbl[1]" w:storeItemID="{424F74C0-F33D-4CDD-946C-479865013DF3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_2/50067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_2/50067/'" w:xpath="/ns0:NavWordReportXmlPart[1]/ns0:Header[1]/ns0:YourReference[1]" w:storeItemID="{424F74C0-F33D-4CDD-946C-479865013DF3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_2/50067"/>
            <w:id w:val="1521969404"/>
            <w:placeholder>
              <w:docPart w:val="DefaultPlaceholder_-1854013440"/>
            </w:placeholder>
            <w:dataBinding w:prefixMappings="xmlns:ns0='urn:microsoft-dynamics-nav/reports/Standard_Sales_Quote_2/50067/'" w:xpath="/ns0:NavWordReportXmlPart[1]/ns0:Header[1]/ns0:QuoteValidToDate[1]" w:storeItemID="{424F74C0-F33D-4CDD-946C-479865013DF3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_2/50067"/>
            <w:id w:val="647404406"/>
            <w:placeholder>
              <w:docPart w:val="C201E33FE8E7497D9622F8E39C98775E"/>
            </w:placeholder>
            <w:dataBinding w:prefixMappings="xmlns:ns0='urn:microsoft-dynamics-nav/reports/Standard_Sales_Quote_2/50067/'" w:xpath="/ns0:NavWordReportXmlPart[1]/ns0:Header[1]/ns0:SalesPersonName[1]" w:storeItemID="{424F74C0-F33D-4CDD-946C-479865013DF3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_2/50067"/>
            <w:id w:val="-352657912"/>
            <w:placeholder>
              <w:docPart w:val="7371BF76BD59439582BCD043A6B514D0"/>
            </w:placeholder>
            <w:dataBinding w:prefixMappings="xmlns:ns0='urn:microsoft-dynamics-nav/reports/Standard_Sales_Quote_2/50067/'" w:xpath="/ns0:NavWordReportXmlPart[1]/ns0:Header[1]/ns0:PaymentTermsDescription[1]" w:storeItemID="{424F74C0-F33D-4CDD-946C-479865013DF3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_2/50067"/>
            <w:id w:val="760792698"/>
            <w:placeholder>
              <w:docPart w:val="A4855FA9D66342F7867385510C7771E2"/>
            </w:placeholder>
            <w:dataBinding w:prefixMappings="xmlns:ns0='urn:microsoft-dynamics-nav/reports/Standard_Sales_Quote_2/50067/'" w:xpath="/ns0:NavWordReportXmlPart[1]/ns0:Header[1]/ns0:ShipmentMethodDescription[1]" w:storeItemID="{424F74C0-F33D-4CDD-946C-479865013DF3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_2/50067"/>
        <w:id w:val="-156540891"/>
        <w15:dataBinding w:prefixMappings="xmlns:ns0='urn:microsoft-dynamics-nav/reports/Standard_Sales_Quote_2/50067/'" w:xpath="/ns0:NavWordReportXmlPart[1]/ns0:Header[1]/ns0:WorkDescriptionLines" w:storeItemID="{424F74C0-F33D-4CDD-946C-479865013DF3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_2/50067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_2/50067/'" w:xpath="/ns0:NavWordReportXmlPart[1]/ns0:Header[1]/ns0:WorkDescriptionLines[1]/ns0:WorkDescriptionLine[1]" w:storeItemID="{424F74C0-F33D-4CDD-946C-479865013DF3}"/>
                <w:text/>
              </w:sdtPr>
              <w:sdtContent>
                <w:p w:rsidR="005C273C" w:rsidP="00962347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4968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170"/>
        <w:gridCol w:w="2070"/>
        <w:gridCol w:w="900"/>
        <w:gridCol w:w="810"/>
        <w:gridCol w:w="810"/>
        <w:gridCol w:w="630"/>
        <w:gridCol w:w="990"/>
        <w:gridCol w:w="879"/>
        <w:gridCol w:w="741"/>
        <w:gridCol w:w="1141"/>
      </w:tblGrid>
      <w:tr w:rsidRPr="00543913" w:rsidR="001636F2" w:rsidTr="00627196" w14:paraId="38492872" w14:textId="77777777">
        <w:trPr>
          <w:cantSplit/>
          <w:trHeight w:val="518"/>
          <w:tblHeader/>
        </w:trPr>
        <w:sdt>
          <w:sdtPr>
            <w:alias w:val="#Nav: /Header/Line/ItemNo_Line_Lbl"/>
            <w:tag w:val="#Nav: Standard_Sales_Quote_2/50067"/>
            <w:id w:val="771446451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Line[1]/ns0:ItemNo_Line_Lbl[1]" w:storeItemID="{424F74C0-F33D-4CDD-946C-479865013DF3}"/>
            <w:text/>
          </w:sdtPr>
          <w:sdtContent>
            <w:tc>
              <w:tcPr>
                <w:tcW w:w="1170" w:type="dxa"/>
                <w:tcBorders>
                  <w:bottom w:val="single" w:color="auto" w:sz="4" w:space="0"/>
                </w:tcBorders>
                <w:vAlign w:val="bottom"/>
              </w:tcPr>
              <w:p w:rsidRPr="00543913" w:rsidR="001636F2" w:rsidP="00DB757F" w:rsidRDefault="001636F2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_2/50067"/>
            <w:id w:val="1545399846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Line[1]/ns0:Description_Line_Lbl[1]" w:storeItemID="{424F74C0-F33D-4CDD-946C-479865013DF3}"/>
            <w:text/>
          </w:sdtPr>
          <w:sdtContent>
            <w:tc>
              <w:tcPr>
                <w:tcW w:w="2070" w:type="dxa"/>
                <w:tcBorders>
                  <w:bottom w:val="single" w:color="auto" w:sz="4" w:space="0"/>
                </w:tcBorders>
                <w:vAlign w:val="bottom"/>
              </w:tcPr>
              <w:p w:rsidRPr="00543913" w:rsidR="001636F2" w:rsidP="00DB757F" w:rsidRDefault="001636F2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_2/50067"/>
            <w:id w:val="616415257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Line[1]/ns0:Quantity_Line_Lbl[1]" w:storeItemID="{424F74C0-F33D-4CDD-946C-479865013DF3}"/>
            <w:text/>
          </w:sdtPr>
          <w:sdtContent>
            <w:tc>
              <w:tcPr>
                <w:tcW w:w="900" w:type="dxa"/>
                <w:tcBorders>
                  <w:bottom w:val="single" w:color="auto" w:sz="4" w:space="0"/>
                </w:tcBorders>
                <w:vAlign w:val="bottom"/>
              </w:tcPr>
              <w:p w:rsidRPr="00543913" w:rsidR="001636F2" w:rsidP="00DB757F" w:rsidRDefault="001636F2" w14:paraId="78BAE656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0" w:type="dxa"/>
            <w:tcBorders>
              <w:bottom w:val="single" w:color="auto" w:sz="4" w:space="0"/>
            </w:tcBorders>
            <w:vAlign w:val="bottom"/>
          </w:tcPr>
          <w:p w:rsidRPr="00543913" w:rsidR="001636F2" w:rsidP="00DB757F" w:rsidRDefault="001636F2" w14:paraId="35236502" w14:textId="77777777">
            <w:pPr>
              <w:pStyle w:val="Heading1"/>
            </w:pPr>
          </w:p>
        </w:tc>
        <w:tc>
          <w:tcPr>
            <w:tcW w:w="810" w:type="dxa"/>
            <w:tcBorders>
              <w:bottom w:val="single" w:color="auto" w:sz="4" w:space="0"/>
            </w:tcBorders>
          </w:tcPr>
          <w:p w:rsidR="001636F2" w:rsidP="000A5FDD" w:rsidRDefault="001636F2" w14:paraId="4CAC35A3" w14:textId="398CC0CC">
            <w:pPr>
              <w:pStyle w:val="Heading1"/>
            </w:pPr>
            <w:r>
              <w:t>No. of Days</w:t>
            </w:r>
          </w:p>
        </w:tc>
        <w:tc>
          <w:tcPr>
            <w:tcW w:w="630" w:type="dxa"/>
            <w:tcBorders>
              <w:bottom w:val="single" w:color="auto" w:sz="4" w:space="0"/>
            </w:tcBorders>
          </w:tcPr>
          <w:p w:rsidR="001636F2" w:rsidP="00DB757F" w:rsidRDefault="00AC06FB" w14:paraId="4783376E" w14:textId="2A5586DC">
            <w:pPr>
              <w:pStyle w:val="Heading1"/>
              <w:jc w:val="right"/>
            </w:pPr>
            <w:r>
              <w:t>No. of People</w:t>
            </w:r>
          </w:p>
        </w:tc>
        <w:sdt>
          <w:sdtPr>
            <w:alias w:val="#Nav: /Header/Line/UnitPrice_Lbl"/>
            <w:tag w:val="#Nav: Standard_Sales_Quote_2/50067"/>
            <w:id w:val="-1521079236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Line[1]/ns0:UnitPrice_Lbl[1]" w:storeItemID="{424F74C0-F33D-4CDD-946C-479865013DF3}"/>
            <w:text/>
          </w:sdtPr>
          <w:sdtContent>
            <w:tc>
              <w:tcPr>
                <w:tcW w:w="990" w:type="dxa"/>
                <w:tcBorders>
                  <w:bottom w:val="single" w:color="auto" w:sz="4" w:space="0"/>
                </w:tcBorders>
                <w:vAlign w:val="bottom"/>
              </w:tcPr>
              <w:p w:rsidRPr="00543913" w:rsidR="001636F2" w:rsidP="00DB757F" w:rsidRDefault="001636F2" w14:paraId="29E6C9A1" w14:textId="76DAEB56">
                <w:pPr>
                  <w:pStyle w:val="Heading1"/>
                  <w:jc w:val="right"/>
                </w:pPr>
                <w:r w:rsidRPr="00543913">
                  <w:t>UnitPrice_Lbl</w:t>
                </w:r>
              </w:p>
            </w:tc>
          </w:sdtContent>
        </w:sdt>
        <w:tc>
          <w:tcPr>
            <w:tcW w:w="879" w:type="dxa"/>
            <w:tcBorders>
              <w:bottom w:val="single" w:color="auto" w:sz="4" w:space="0"/>
            </w:tcBorders>
            <w:vAlign w:val="bottom"/>
          </w:tcPr>
          <w:p w:rsidRPr="00543913" w:rsidR="001636F2" w:rsidP="00DB757F" w:rsidRDefault="001636F2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_2/50067"/>
            <w:id w:val="1291246806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Line[1]/ns0:VATPct_Line_Lbl[1]" w:storeItemID="{424F74C0-F33D-4CDD-946C-479865013DF3}"/>
            <w:text/>
          </w:sdtPr>
          <w:sdtContent>
            <w:tc>
              <w:tcPr>
                <w:tcW w:w="741" w:type="dxa"/>
                <w:tcBorders>
                  <w:bottom w:val="single" w:color="auto" w:sz="4" w:space="0"/>
                </w:tcBorders>
                <w:vAlign w:val="bottom"/>
              </w:tcPr>
              <w:p w:rsidRPr="00543913" w:rsidR="001636F2" w:rsidP="00DB757F" w:rsidRDefault="001636F2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_2/50067"/>
            <w:id w:val="1532234539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Line[1]/ns0:LineAmount_Line_Lbl[1]" w:storeItemID="{424F74C0-F33D-4CDD-946C-479865013DF3}"/>
            <w:text/>
          </w:sdtPr>
          <w:sdtContent>
            <w:tc>
              <w:tcPr>
                <w:tcW w:w="114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1636F2" w:rsidP="00DB757F" w:rsidRDefault="001636F2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1636F2" w:rsidTr="00627196" w14:paraId="27F506FF" w14:textId="77777777">
        <w:trPr>
          <w:cantSplit/>
          <w:trHeight w:val="172"/>
        </w:trPr>
        <w:tc>
          <w:tcPr>
            <w:tcW w:w="1170" w:type="dxa"/>
            <w:tcBorders>
              <w:top w:val="single" w:color="auto" w:sz="4" w:space="0"/>
            </w:tcBorders>
          </w:tcPr>
          <w:p w:rsidRPr="005C273C" w:rsidR="001636F2" w:rsidP="005C273C" w:rsidRDefault="001636F2" w14:paraId="69A165A5" w14:textId="77777777">
            <w:pPr>
              <w:pStyle w:val="NoSpacing"/>
            </w:pPr>
          </w:p>
        </w:tc>
        <w:tc>
          <w:tcPr>
            <w:tcW w:w="2070" w:type="dxa"/>
            <w:tcBorders>
              <w:top w:val="single" w:color="auto" w:sz="4" w:space="0"/>
            </w:tcBorders>
          </w:tcPr>
          <w:p w:rsidRPr="005C273C" w:rsidR="001636F2" w:rsidP="005C273C" w:rsidRDefault="001636F2" w14:paraId="6FC548AD" w14:textId="77777777">
            <w:pPr>
              <w:pStyle w:val="NoSpacing"/>
            </w:pPr>
          </w:p>
        </w:tc>
        <w:tc>
          <w:tcPr>
            <w:tcW w:w="900" w:type="dxa"/>
            <w:tcBorders>
              <w:top w:val="single" w:color="auto" w:sz="4" w:space="0"/>
            </w:tcBorders>
          </w:tcPr>
          <w:p w:rsidRPr="005C273C" w:rsidR="001636F2" w:rsidP="005C273C" w:rsidRDefault="001636F2" w14:paraId="7E81F79A" w14:textId="77777777">
            <w:pPr>
              <w:pStyle w:val="NoSpacing"/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Pr="005C273C" w:rsidR="001636F2" w:rsidP="005C273C" w:rsidRDefault="001636F2" w14:paraId="5B04B85E" w14:textId="77777777">
            <w:pPr>
              <w:pStyle w:val="NoSpacing"/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Pr="005C273C" w:rsidR="001636F2" w:rsidP="005C273C" w:rsidRDefault="001636F2" w14:paraId="06F538B7" w14:textId="77777777">
            <w:pPr>
              <w:pStyle w:val="NoSpacing"/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Pr="005C273C" w:rsidR="001636F2" w:rsidP="005C273C" w:rsidRDefault="001636F2" w14:paraId="3B1DC087" w14:textId="77777777">
            <w:pPr>
              <w:pStyle w:val="NoSpacing"/>
            </w:pPr>
          </w:p>
        </w:tc>
        <w:tc>
          <w:tcPr>
            <w:tcW w:w="990" w:type="dxa"/>
            <w:tcBorders>
              <w:top w:val="single" w:color="auto" w:sz="4" w:space="0"/>
            </w:tcBorders>
          </w:tcPr>
          <w:p w:rsidRPr="005C273C" w:rsidR="001636F2" w:rsidP="005C273C" w:rsidRDefault="001636F2" w14:paraId="5F21DDDD" w14:textId="7ECA8A04">
            <w:pPr>
              <w:pStyle w:val="NoSpacing"/>
            </w:pPr>
          </w:p>
        </w:tc>
        <w:tc>
          <w:tcPr>
            <w:tcW w:w="879" w:type="dxa"/>
            <w:tcBorders>
              <w:top w:val="single" w:color="auto" w:sz="4" w:space="0"/>
            </w:tcBorders>
          </w:tcPr>
          <w:p w:rsidRPr="005C273C" w:rsidR="001636F2" w:rsidP="005C273C" w:rsidRDefault="001636F2" w14:paraId="314960D2" w14:textId="77777777">
            <w:pPr>
              <w:pStyle w:val="NoSpacing"/>
            </w:pPr>
          </w:p>
        </w:tc>
        <w:tc>
          <w:tcPr>
            <w:tcW w:w="741" w:type="dxa"/>
            <w:tcBorders>
              <w:top w:val="single" w:color="auto" w:sz="4" w:space="0"/>
            </w:tcBorders>
          </w:tcPr>
          <w:p w:rsidRPr="005C273C" w:rsidR="001636F2" w:rsidP="005C273C" w:rsidRDefault="001636F2" w14:paraId="67142397" w14:textId="77777777">
            <w:pPr>
              <w:pStyle w:val="NoSpacing"/>
            </w:pPr>
          </w:p>
        </w:tc>
        <w:tc>
          <w:tcPr>
            <w:tcW w:w="114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1636F2" w:rsidP="005C273C" w:rsidRDefault="001636F2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_2/50067"/>
          <w:id w:val="1327254768"/>
          <w15:dataBinding w:prefixMappings="xmlns:ns0='urn:microsoft-dynamics-nav/reports/Standard_Sales_Quote_2/50067/'" w:xpath="/ns0:NavWordReportXmlPart[1]/ns0:Header[1]/ns0:Line" w:storeItemID="{424F74C0-F33D-4CDD-946C-479865013DF3}"/>
          <w15:repeatingSection/>
        </w:sdtPr>
        <w:sdtContent>
          <w:sdt>
            <w:sdtPr>
              <w:id w:val="872800820"/>
              <w:placeholder>
                <w:docPart w:val="08D632BE867C4E168844E1A741A7524F"/>
              </w:placeholder>
              <w15:repeatingSectionItem/>
            </w:sdtPr>
            <w:sdtContent>
              <w:tr w:rsidRPr="005C273C" w:rsidR="001636F2" w:rsidTr="00627196" w14:paraId="1AA7E9A9" w14:textId="77777777">
                <w:trPr>
                  <w:cantSplit/>
                  <w:trHeight w:val="215"/>
                </w:trPr>
                <w:sdt>
                  <w:sdtPr>
                    <w:alias w:val="#Nav: /Header/Line/ItemNo_Line"/>
                    <w:tag w:val="#Nav: Standard_Sales_Quote_2/50067"/>
                    <w:id w:val="-1032108260"/>
                    <w:placeholder>
                      <w:docPart w:val="A25771114C374581A83A9C5F3EA40DBD"/>
                    </w:placeholder>
                    <w:dataBinding w:prefixMappings="xmlns:ns0='urn:microsoft-dynamics-nav/reports/Standard_Sales_Quote_2/50067/'" w:xpath="/ns0:NavWordReportXmlPart[1]/ns0:Header[1]/ns0:Line[1]/ns0:ItemNo_Line[1]" w:storeItemID="{424F74C0-F33D-4CDD-946C-479865013DF3}"/>
                    <w:text/>
                  </w:sdtPr>
                  <w:sdtContent>
                    <w:tc>
                      <w:tcPr>
                        <w:tcW w:w="1170" w:type="dxa"/>
                      </w:tcPr>
                      <w:p w:rsidRPr="005C273C" w:rsidR="001636F2" w:rsidP="00962347" w:rsidRDefault="001636F2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_2/50067"/>
                    <w:id w:val="-1420935410"/>
                    <w:placeholder>
                      <w:docPart w:val="9F8EAA5790BB4EE0B9BB151AE182DEB3"/>
                    </w:placeholder>
                    <w:dataBinding w:prefixMappings="xmlns:ns0='urn:microsoft-dynamics-nav/reports/Standard_Sales_Quote_2/50067/'" w:xpath="/ns0:NavWordReportXmlPart[1]/ns0:Header[1]/ns0:Line[1]/ns0:Description_Line[1]" w:storeItemID="{424F74C0-F33D-4CDD-946C-479865013DF3}"/>
                    <w:text/>
                  </w:sdtPr>
                  <w:sdtContent>
                    <w:tc>
                      <w:tcPr>
                        <w:tcW w:w="2070" w:type="dxa"/>
                      </w:tcPr>
                      <w:p w:rsidRPr="005C273C" w:rsidR="001636F2" w:rsidP="00962347" w:rsidRDefault="001636F2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0" w:type="dxa"/>
                  </w:tcPr>
                  <w:p w:rsidRPr="005C273C" w:rsidR="001636F2" w:rsidP="00D241D5" w:rsidRDefault="001636F2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_2/50067"/>
                        <w:id w:val="382909601"/>
                        <w:placeholder>
                          <w:docPart w:val="3758F5ED52BC478599CA7C9EC6502109"/>
                        </w:placeholder>
                        <w:dataBinding w:prefixMappings="xmlns:ns0='urn:microsoft-dynamics-nav/reports/Standard_Sales_Quote_2/50067/'" w:xpath="/ns0:NavWordReportXmlPart[1]/ns0:Header[1]/ns0:Line[1]/ns0:Quantity_Line[1]" w:storeItemID="{424F74C0-F33D-4CDD-946C-479865013DF3}"/>
                        <w:text/>
                      </w:sdtPr>
                      <w:sdtContent>
                        <w:proofErr w:type="spellStart"/>
                        <w:r w:rsidRPr="005C273C">
                          <w:t>Quantity_Line</w:t>
                        </w:r>
                        <w:proofErr w:type="spellEnd"/>
                      </w:sdtContent>
                    </w:sdt>
                    <w:r w:rsidRP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_2/50067"/>
                    <w:id w:val="436108881"/>
                    <w:placeholder>
                      <w:docPart w:val="2E12369399334A80B3494EA855B74803"/>
                    </w:placeholder>
                    <w:dataBinding w:prefixMappings="xmlns:ns0='urn:microsoft-dynamics-nav/reports/Standard_Sales_Quote_2/50067/'" w:xpath="/ns0:NavWordReportXmlPart[1]/ns0:Header[1]/ns0:Line[1]/ns0:UnitOfMeasure[1]" w:storeItemID="{424F74C0-F33D-4CDD-946C-479865013DF3}"/>
                    <w:text/>
                  </w:sdtPr>
                  <w:sdtContent>
                    <w:tc>
                      <w:tcPr>
                        <w:tcW w:w="810" w:type="dxa"/>
                      </w:tcPr>
                      <w:p w:rsidRPr="005C273C" w:rsidR="001636F2" w:rsidP="00962347" w:rsidRDefault="001636F2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399943542"/>
                    <w:placeholder>
                      <w:docPart w:val="2DF924ED8FA44BDCAD774AF0CBF563B2"/>
                    </w:placeholder>
                    <w:dataBinding w:prefixMappings="xmlns:ns0='urn:microsoft-dynamics-nav/reports/Standard_Sales_Quote_2/50067/'" w:xpath="/ns0:NavWordReportXmlPart[1]/ns0:Header[1]/ns0:Line[1]/ns0:NoOfDays_SalesLine[1]" w:storeItemID="{424F74C0-F33D-4CDD-946C-479865013DF3}"/>
                    <w:text/>
                    <w:alias w:val="#Nav: /Header/Line/NoOfDays_SalesLine"/>
                    <w:tag w:val="#Nav: Standard_Sales_Quote_2/50067"/>
                  </w:sdtPr>
                  <w:sdtContent>
                    <w:tc>
                      <w:tcPr>
                        <w:tcW w:w="810" w:type="dxa"/>
                      </w:tcPr>
                      <w:p w:rsidR="001636F2" w:rsidP="00962347" w:rsidRDefault="001636F2" w14:paraId="47FFEA56" w14:textId="167C5EDE">
                        <w:proofErr w:type="spellStart"/>
                        <w:r>
                          <w:t>NoOfDays_SalesLine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035623229"/>
                    <w:placeholder>
                      <w:docPart w:val="DefaultPlaceholder_-1854013440"/>
                    </w:placeholder>
                    <w:dataBinding w:prefixMappings="xmlns:ns0='urn:microsoft-dynamics-nav/reports/Standard_Sales_Quote_2/50067/'" w:xpath="/ns0:NavWordReportXmlPart[1]/ns0:Header[1]/ns0:Line[1]/ns0:NoOfPeople_SalesLine[1]" w:storeItemID="{424F74C0-F33D-4CDD-946C-479865013DF3}"/>
                    <w:text/>
                    <w:alias w:val="#Nav: /Header/Line/NoOfPeople_SalesLine"/>
                    <w:tag w:val="#Nav: Standard_Sales_Quote_2/50067"/>
                  </w:sdtPr>
                  <w:sdtContent>
                    <w:tc>
                      <w:tcPr>
                        <w:tcW w:w="630" w:type="dxa"/>
                      </w:tcPr>
                      <w:p w:rsidR="001636F2" w:rsidP="00962347" w:rsidRDefault="001636F2" w14:paraId="11F789A8" w14:textId="050A70BB">
                        <w:proofErr w:type="spellStart"/>
                        <w:r>
                          <w:t>NoOfPeople_SalesLine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_2/50067"/>
                    <w:id w:val="773364929"/>
                    <w:placeholder>
                      <w:docPart w:val="F3D7A5B47A984D9CB624392FD9902212"/>
                    </w:placeholder>
                    <w:dataBinding w:prefixMappings="xmlns:ns0='urn:microsoft-dynamics-nav/reports/Standard_Sales_Quote_2/50067/'" w:xpath="/ns0:NavWordReportXmlPart[1]/ns0:Header[1]/ns0:Line[1]/ns0:UnitPrice[1]" w:storeItemID="{424F74C0-F33D-4CDD-946C-479865013DF3}"/>
                    <w:text/>
                  </w:sdtPr>
                  <w:sdtContent>
                    <w:tc>
                      <w:tcPr>
                        <w:tcW w:w="990" w:type="dxa"/>
                      </w:tcPr>
                      <w:p w:rsidRPr="005C273C" w:rsidR="001636F2" w:rsidP="003B2E94" w:rsidRDefault="001636F2" w14:paraId="6FF5D7EB" w14:textId="1A358337">
                        <w:pPr>
                          <w:jc w:val="center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_2/50067"/>
                    <w:id w:val="114875444"/>
                    <w:placeholder>
                      <w:docPart w:val="9BB795DD24614A688982A08936DF3600"/>
                    </w:placeholder>
                    <w:dataBinding w:prefixMappings="xmlns:ns0='urn:microsoft-dynamics-nav/reports/Standard_Sales_Quote_2/50067/'" w:xpath="/ns0:NavWordReportXmlPart[1]/ns0:Header[1]/ns0:Line[1]/ns0:LineDiscountPercentText_Line[1]" w:storeItemID="{424F74C0-F33D-4CDD-946C-479865013DF3}"/>
                    <w:text/>
                  </w:sdtPr>
                  <w:sdtContent>
                    <w:tc>
                      <w:tcPr>
                        <w:tcW w:w="879" w:type="dxa"/>
                      </w:tcPr>
                      <w:p w:rsidRPr="005C273C" w:rsidR="001636F2" w:rsidP="00962347" w:rsidRDefault="001636F2" w14:paraId="45694E9A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_2/50067"/>
                    <w:id w:val="1684940473"/>
                    <w:placeholder>
                      <w:docPart w:val="6793045E23AF4D2F905871124AA7D01A"/>
                    </w:placeholder>
                    <w:dataBinding w:prefixMappings="xmlns:ns0='urn:microsoft-dynamics-nav/reports/Standard_Sales_Quote_2/50067/'" w:xpath="/ns0:NavWordReportXmlPart[1]/ns0:Header[1]/ns0:Line[1]/ns0:VATPct_Line[1]" w:storeItemID="{424F74C0-F33D-4CDD-946C-479865013DF3}"/>
                    <w:text/>
                  </w:sdtPr>
                  <w:sdtContent>
                    <w:tc>
                      <w:tcPr>
                        <w:tcW w:w="741" w:type="dxa"/>
                      </w:tcPr>
                      <w:p w:rsidRPr="005C273C" w:rsidR="001636F2" w:rsidP="00AF23B9" w:rsidRDefault="001636F2" w14:paraId="73F94A13" w14:textId="77777777">
                        <w:pPr>
                          <w:jc w:val="center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_2/50067"/>
                    <w:id w:val="-1829895906"/>
                    <w:placeholder>
                      <w:docPart w:val="4007D58BC33F416FA5926FB94EB74C80"/>
                    </w:placeholder>
                    <w:dataBinding w:prefixMappings="xmlns:ns0='urn:microsoft-dynamics-nav/reports/Standard_Sales_Quote_2/50067/'" w:xpath="/ns0:NavWordReportXmlPart[1]/ns0:Header[1]/ns0:Line[1]/ns0:LineAmount_Line[1]" w:storeItemID="{424F74C0-F33D-4CDD-946C-479865013DF3}"/>
                    <w:text/>
                  </w:sdtPr>
                  <w:sdtContent>
                    <w:tc>
                      <w:tcPr>
                        <w:tcW w:w="1141" w:type="dxa"/>
                        <w:tcMar>
                          <w:right w:w="0" w:type="dxa"/>
                        </w:tcMar>
                      </w:tcPr>
                      <w:p w:rsidRPr="005C273C" w:rsidR="001636F2" w:rsidP="00AF23B9" w:rsidRDefault="001636F2" w14:paraId="3D9BBCD4" w14:textId="77777777">
                        <w:pPr>
                          <w:jc w:val="center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1636F2" w:rsidTr="00627196" w14:paraId="267A4201" w14:textId="77777777">
        <w:trPr>
          <w:cantSplit/>
          <w:trHeight w:val="215"/>
        </w:trPr>
        <w:tc>
          <w:tcPr>
            <w:tcW w:w="1170" w:type="dxa"/>
          </w:tcPr>
          <w:p w:rsidRPr="005C273C" w:rsidR="001636F2" w:rsidP="005C273C" w:rsidRDefault="001636F2" w14:paraId="36BBA74D" w14:textId="77777777">
            <w:pPr>
              <w:pStyle w:val="NoSpacing"/>
            </w:pPr>
          </w:p>
        </w:tc>
        <w:tc>
          <w:tcPr>
            <w:tcW w:w="2070" w:type="dxa"/>
          </w:tcPr>
          <w:p w:rsidRPr="005C273C" w:rsidR="001636F2" w:rsidP="005C273C" w:rsidRDefault="001636F2" w14:paraId="580E0392" w14:textId="77777777">
            <w:pPr>
              <w:pStyle w:val="NoSpacing"/>
            </w:pPr>
          </w:p>
        </w:tc>
        <w:tc>
          <w:tcPr>
            <w:tcW w:w="900" w:type="dxa"/>
          </w:tcPr>
          <w:p w:rsidRPr="005C273C" w:rsidR="001636F2" w:rsidP="005C273C" w:rsidRDefault="001636F2" w14:paraId="2CABE6A2" w14:textId="77777777">
            <w:pPr>
              <w:pStyle w:val="NoSpacing"/>
            </w:pPr>
          </w:p>
        </w:tc>
        <w:tc>
          <w:tcPr>
            <w:tcW w:w="810" w:type="dxa"/>
          </w:tcPr>
          <w:p w:rsidRPr="005C273C" w:rsidR="001636F2" w:rsidP="005C273C" w:rsidRDefault="001636F2" w14:paraId="59BBB296" w14:textId="77777777">
            <w:pPr>
              <w:pStyle w:val="NoSpacing"/>
            </w:pPr>
          </w:p>
        </w:tc>
        <w:tc>
          <w:tcPr>
            <w:tcW w:w="810" w:type="dxa"/>
          </w:tcPr>
          <w:p w:rsidRPr="005C273C" w:rsidR="001636F2" w:rsidP="005C273C" w:rsidRDefault="001636F2" w14:paraId="2214850A" w14:textId="77777777">
            <w:pPr>
              <w:pStyle w:val="NoSpacing"/>
            </w:pPr>
          </w:p>
        </w:tc>
        <w:tc>
          <w:tcPr>
            <w:tcW w:w="630" w:type="dxa"/>
          </w:tcPr>
          <w:p w:rsidRPr="005C273C" w:rsidR="001636F2" w:rsidP="005C273C" w:rsidRDefault="001636F2" w14:paraId="0E7F3F20" w14:textId="77777777">
            <w:pPr>
              <w:pStyle w:val="NoSpacing"/>
            </w:pPr>
          </w:p>
        </w:tc>
        <w:tc>
          <w:tcPr>
            <w:tcW w:w="990" w:type="dxa"/>
          </w:tcPr>
          <w:p w:rsidRPr="005C273C" w:rsidR="001636F2" w:rsidP="005C273C" w:rsidRDefault="001636F2" w14:paraId="10BF0740" w14:textId="3BD25121">
            <w:pPr>
              <w:pStyle w:val="NoSpacing"/>
            </w:pPr>
          </w:p>
        </w:tc>
        <w:tc>
          <w:tcPr>
            <w:tcW w:w="879" w:type="dxa"/>
          </w:tcPr>
          <w:p w:rsidRPr="005C273C" w:rsidR="001636F2" w:rsidP="005C273C" w:rsidRDefault="001636F2" w14:paraId="0B85E52A" w14:textId="77777777">
            <w:pPr>
              <w:pStyle w:val="NoSpacing"/>
            </w:pPr>
          </w:p>
        </w:tc>
        <w:tc>
          <w:tcPr>
            <w:tcW w:w="741" w:type="dxa"/>
          </w:tcPr>
          <w:p w:rsidRPr="005C273C" w:rsidR="001636F2" w:rsidP="005C273C" w:rsidRDefault="001636F2" w14:paraId="2AB5379A" w14:textId="77777777">
            <w:pPr>
              <w:pStyle w:val="NoSpacing"/>
            </w:pPr>
          </w:p>
        </w:tc>
        <w:tc>
          <w:tcPr>
            <w:tcW w:w="1141" w:type="dxa"/>
            <w:tcMar>
              <w:right w:w="0" w:type="dxa"/>
            </w:tcMar>
          </w:tcPr>
          <w:p w:rsidRPr="005C273C" w:rsidR="001636F2" w:rsidP="005C273C" w:rsidRDefault="001636F2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_2/50067"/>
          <w:id w:val="1981810996"/>
          <w15:dataBinding w:prefixMappings="xmlns:ns0='urn:microsoft-dynamics-nav/reports/Standard_Sales_Quote_2/50067/'" w:xpath="/ns0:NavWordReportXmlPart[1]/ns0:Header[1]/ns0:ReportTotalsLine" w:storeItemID="{424F74C0-F33D-4CDD-946C-479865013DF3}"/>
          <w15:repeatingSection/>
        </w:sdtPr>
        <w:sdtContent>
          <w:sdt>
            <w:sdtPr>
              <w:id w:val="768507247"/>
              <w:placeholder>
                <w:docPart w:val="08D632BE867C4E168844E1A741A7524F"/>
              </w:placeholder>
              <w15:repeatingSectionItem/>
            </w:sdtPr>
            <w:sdtContent>
              <w:tr w:rsidRPr="005C273C" w:rsidR="001636F2" w:rsidTr="00627196" w14:paraId="08292165" w14:textId="77777777">
                <w:trPr>
                  <w:cantSplit/>
                  <w:trHeight w:val="215"/>
                </w:trPr>
                <w:tc>
                  <w:tcPr>
                    <w:tcW w:w="1170" w:type="dxa"/>
                  </w:tcPr>
                  <w:p w:rsidRPr="005C273C" w:rsidR="001636F2" w:rsidP="005C273C" w:rsidRDefault="001636F2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070" w:type="dxa"/>
                  </w:tcPr>
                  <w:p w:rsidRPr="005C273C" w:rsidR="001636F2" w:rsidP="005C273C" w:rsidRDefault="001636F2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900" w:type="dxa"/>
                  </w:tcPr>
                  <w:p w:rsidRPr="005C273C" w:rsidR="001636F2" w:rsidP="005C273C" w:rsidRDefault="001636F2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0" w:type="dxa"/>
                  </w:tcPr>
                  <w:p w:rsidRPr="005C273C" w:rsidR="001636F2" w:rsidP="005C273C" w:rsidRDefault="001636F2" w14:paraId="267C41D3" w14:textId="77777777">
                    <w:pPr>
                      <w:pStyle w:val="NoSpacing"/>
                    </w:pPr>
                  </w:p>
                </w:tc>
                <w:tc>
                  <w:tcPr>
                    <w:tcW w:w="810" w:type="dxa"/>
                  </w:tcPr>
                  <w:p w:rsidR="001636F2" w:rsidP="00962347" w:rsidRDefault="001636F2" w14:paraId="499B820C" w14:textId="77777777">
                    <w:pPr>
                      <w:pStyle w:val="NoSpacing"/>
                    </w:pPr>
                  </w:p>
                </w:tc>
                <w:tc>
                  <w:tcPr>
                    <w:tcW w:w="630" w:type="dxa"/>
                  </w:tcPr>
                  <w:p w:rsidR="001636F2" w:rsidP="00962347" w:rsidRDefault="001636F2" w14:paraId="3755AAC6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_2/50067"/>
                    <w:id w:val="1468313313"/>
                    <w:placeholder>
                      <w:docPart w:val="54A7EF87F17A4EF1BECC40CB689FAE1F"/>
                    </w:placeholder>
                    <w:dataBinding w:prefixMappings="xmlns:ns0='urn:microsoft-dynamics-nav/reports/Standard_Sales_Quote_2/50067/'" w:xpath="/ns0:NavWordReportXmlPart[1]/ns0:Header[1]/ns0:ReportTotalsLine[1]/ns0:Description_ReportTotalsLine[1]" w:storeItemID="{424F74C0-F33D-4CDD-946C-479865013DF3}"/>
                    <w:text/>
                  </w:sdtPr>
                  <w:sdtContent>
                    <w:tc>
                      <w:tcPr>
                        <w:tcW w:w="2610" w:type="dxa"/>
                        <w:gridSpan w:val="3"/>
                      </w:tcPr>
                      <w:p w:rsidRPr="005C273C" w:rsidR="001636F2" w:rsidP="00962347" w:rsidRDefault="001636F2" w14:paraId="07F608C2" w14:textId="5ED548C6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_2/50067"/>
                    <w:id w:val="1520812946"/>
                    <w:placeholder>
                      <w:docPart w:val="54A7EF87F17A4EF1BECC40CB689FAE1F"/>
                    </w:placeholder>
                    <w:dataBinding w:prefixMappings="xmlns:ns0='urn:microsoft-dynamics-nav/reports/Standard_Sales_Quote_2/50067/'" w:xpath="/ns0:NavWordReportXmlPart[1]/ns0:Header[1]/ns0:ReportTotalsLine[1]/ns0:Amount_ReportTotalsLine[1]" w:storeItemID="{424F74C0-F33D-4CDD-946C-479865013DF3}"/>
                    <w:text/>
                  </w:sdtPr>
                  <w:sdtContent>
                    <w:tc>
                      <w:tcPr>
                        <w:tcW w:w="1141" w:type="dxa"/>
                        <w:tcMar>
                          <w:right w:w="0" w:type="dxa"/>
                        </w:tcMar>
                      </w:tcPr>
                      <w:p w:rsidRPr="005C273C" w:rsidR="001636F2" w:rsidP="00962347" w:rsidRDefault="001636F2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1636F2" w:rsidTr="00627196" w14:paraId="65444445" w14:textId="77777777">
        <w:trPr>
          <w:cantSplit/>
          <w:trHeight w:val="107"/>
        </w:trPr>
        <w:tc>
          <w:tcPr>
            <w:tcW w:w="1170" w:type="dxa"/>
          </w:tcPr>
          <w:p w:rsidRPr="005C273C" w:rsidR="001636F2" w:rsidP="005C273C" w:rsidRDefault="001636F2" w14:paraId="2CF2D498" w14:textId="77777777">
            <w:pPr>
              <w:pStyle w:val="NoSpacing"/>
            </w:pPr>
          </w:p>
        </w:tc>
        <w:tc>
          <w:tcPr>
            <w:tcW w:w="2070" w:type="dxa"/>
          </w:tcPr>
          <w:p w:rsidRPr="005C273C" w:rsidR="001636F2" w:rsidP="005C273C" w:rsidRDefault="001636F2" w14:paraId="7AD287D5" w14:textId="77777777">
            <w:pPr>
              <w:pStyle w:val="NoSpacing"/>
            </w:pPr>
          </w:p>
        </w:tc>
        <w:tc>
          <w:tcPr>
            <w:tcW w:w="900" w:type="dxa"/>
          </w:tcPr>
          <w:p w:rsidRPr="005C273C" w:rsidR="001636F2" w:rsidP="005C273C" w:rsidRDefault="001636F2" w14:paraId="79B1F48E" w14:textId="77777777">
            <w:pPr>
              <w:pStyle w:val="NoSpacing"/>
            </w:pPr>
          </w:p>
        </w:tc>
        <w:tc>
          <w:tcPr>
            <w:tcW w:w="810" w:type="dxa"/>
          </w:tcPr>
          <w:p w:rsidRPr="005C273C" w:rsidR="001636F2" w:rsidP="005C273C" w:rsidRDefault="001636F2" w14:paraId="3AFFE74B" w14:textId="77777777">
            <w:pPr>
              <w:pStyle w:val="NoSpacing"/>
            </w:pPr>
          </w:p>
        </w:tc>
        <w:tc>
          <w:tcPr>
            <w:tcW w:w="810" w:type="dxa"/>
          </w:tcPr>
          <w:p w:rsidRPr="005C273C" w:rsidR="001636F2" w:rsidP="005C273C" w:rsidRDefault="001636F2" w14:paraId="44E90F95" w14:textId="77777777">
            <w:pPr>
              <w:pStyle w:val="NoSpacing"/>
            </w:pPr>
          </w:p>
        </w:tc>
        <w:tc>
          <w:tcPr>
            <w:tcW w:w="630" w:type="dxa"/>
          </w:tcPr>
          <w:p w:rsidRPr="005C273C" w:rsidR="001636F2" w:rsidP="005C273C" w:rsidRDefault="001636F2" w14:paraId="5032A8A4" w14:textId="77777777">
            <w:pPr>
              <w:pStyle w:val="NoSpacing"/>
            </w:pPr>
          </w:p>
        </w:tc>
        <w:tc>
          <w:tcPr>
            <w:tcW w:w="2610" w:type="dxa"/>
            <w:gridSpan w:val="3"/>
          </w:tcPr>
          <w:p w:rsidRPr="005C273C" w:rsidR="001636F2" w:rsidP="005C273C" w:rsidRDefault="001636F2" w14:paraId="0658FDE5" w14:textId="4C0E0069">
            <w:pPr>
              <w:pStyle w:val="NoSpacing"/>
            </w:pPr>
          </w:p>
        </w:tc>
        <w:tc>
          <w:tcPr>
            <w:tcW w:w="1141" w:type="dxa"/>
            <w:tcMar>
              <w:right w:w="0" w:type="dxa"/>
            </w:tcMar>
          </w:tcPr>
          <w:p w:rsidRPr="005C273C" w:rsidR="001636F2" w:rsidP="005C273C" w:rsidRDefault="001636F2" w14:paraId="1F10DEE9" w14:textId="77777777">
            <w:pPr>
              <w:pStyle w:val="NoSpacing"/>
            </w:pPr>
          </w:p>
        </w:tc>
      </w:tr>
      <w:tr w:rsidRPr="005C273C" w:rsidR="001636F2" w:rsidTr="00627196" w14:paraId="562EAEDE" w14:textId="77777777">
        <w:trPr>
          <w:cantSplit/>
          <w:trHeight w:val="215"/>
        </w:trPr>
        <w:tc>
          <w:tcPr>
            <w:tcW w:w="1170" w:type="dxa"/>
          </w:tcPr>
          <w:p w:rsidRPr="005C273C" w:rsidR="001636F2" w:rsidP="005C273C" w:rsidRDefault="001636F2" w14:paraId="06FBEAAE" w14:textId="77777777">
            <w:pPr>
              <w:pStyle w:val="NoSpacing"/>
            </w:pPr>
          </w:p>
        </w:tc>
        <w:tc>
          <w:tcPr>
            <w:tcW w:w="2070" w:type="dxa"/>
          </w:tcPr>
          <w:p w:rsidRPr="005C273C" w:rsidR="001636F2" w:rsidP="005C273C" w:rsidRDefault="001636F2" w14:paraId="0966C000" w14:textId="77777777">
            <w:pPr>
              <w:pStyle w:val="NoSpacing"/>
            </w:pPr>
          </w:p>
        </w:tc>
        <w:tc>
          <w:tcPr>
            <w:tcW w:w="900" w:type="dxa"/>
          </w:tcPr>
          <w:p w:rsidRPr="005C273C" w:rsidR="001636F2" w:rsidP="005C273C" w:rsidRDefault="001636F2" w14:paraId="45E0689C" w14:textId="77777777">
            <w:pPr>
              <w:pStyle w:val="NoSpacing"/>
            </w:pPr>
          </w:p>
        </w:tc>
        <w:tc>
          <w:tcPr>
            <w:tcW w:w="810" w:type="dxa"/>
          </w:tcPr>
          <w:p w:rsidRPr="005C273C" w:rsidR="001636F2" w:rsidP="005C273C" w:rsidRDefault="001636F2" w14:paraId="4D1A13BE" w14:textId="77777777">
            <w:pPr>
              <w:pStyle w:val="NoSpacing"/>
            </w:pPr>
          </w:p>
        </w:tc>
        <w:tc>
          <w:tcPr>
            <w:tcW w:w="810" w:type="dxa"/>
          </w:tcPr>
          <w:p w:rsidR="001636F2" w:rsidP="005C273C" w:rsidRDefault="001636F2" w14:paraId="2381FE6B" w14:textId="77777777">
            <w:pPr>
              <w:pStyle w:val="NoSpacing"/>
              <w:rPr>
                <w:rStyle w:val="Strong"/>
              </w:rPr>
            </w:pPr>
          </w:p>
        </w:tc>
        <w:tc>
          <w:tcPr>
            <w:tcW w:w="630" w:type="dxa"/>
          </w:tcPr>
          <w:p w:rsidR="001636F2" w:rsidP="005C273C" w:rsidRDefault="001636F2" w14:paraId="60AA6163" w14:textId="77777777">
            <w:pPr>
              <w:pStyle w:val="NoSpacing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_2/50067"/>
            <w:id w:val="1496384203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Totals[1]/ns0:TotalIncludingVATText[1]" w:storeItemID="{424F74C0-F33D-4CDD-946C-479865013DF3}"/>
            <w:text/>
          </w:sdtPr>
          <w:sdtContent>
            <w:tc>
              <w:tcPr>
                <w:tcW w:w="2610" w:type="dxa"/>
                <w:gridSpan w:val="3"/>
                <w:tcBorders>
                  <w:bottom w:val="single" w:color="auto" w:sz="4" w:space="0"/>
                </w:tcBorders>
              </w:tcPr>
              <w:p w:rsidRPr="005C273C" w:rsidR="001636F2" w:rsidP="005C273C" w:rsidRDefault="001636F2" w14:paraId="7C744F83" w14:textId="234672AF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_2/50067"/>
            <w:id w:val="1661501859"/>
            <w:placeholder>
              <w:docPart w:val="54A7EF87F17A4EF1BECC40CB689FAE1F"/>
            </w:placeholder>
            <w:dataBinding w:prefixMappings="xmlns:ns0='urn:microsoft-dynamics-nav/reports/Standard_Sales_Quote_2/50067/'" w:xpath="/ns0:NavWordReportXmlPart[1]/ns0:Header[1]/ns0:Totals[1]/ns0:TotalAmountIncludingVAT[1]" w:storeItemID="{424F74C0-F33D-4CDD-946C-479865013DF3}"/>
            <w:text/>
          </w:sdtPr>
          <w:sdtContent>
            <w:tc>
              <w:tcPr>
                <w:tcW w:w="114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1636F2" w:rsidP="005C273C" w:rsidRDefault="001636F2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F1B4A" w:rsidP="006F1B4A" w:rsidRDefault="006F1B4A" w14:paraId="590F38ED" w14:textId="77777777">
      <w:pPr>
        <w:pStyle w:val="Style1"/>
        <w:tabs>
          <w:tab w:val="left" w:pos="4290"/>
          <w:tab w:val="left" w:pos="7440"/>
        </w:tabs>
        <w:rPr>
          <w:b/>
          <w:bCs/>
          <w:color w:val="auto"/>
          <w:u w:val="none"/>
        </w:rPr>
      </w:pPr>
    </w:p>
    <w:p w:rsidR="006F1B4A" w:rsidP="006F1B4A" w:rsidRDefault="006F1B4A" w14:paraId="1F42572A" w14:textId="77777777">
      <w:pPr>
        <w:pStyle w:val="Style1"/>
        <w:tabs>
          <w:tab w:val="left" w:pos="4290"/>
          <w:tab w:val="left" w:pos="7440"/>
        </w:tabs>
        <w:rPr>
          <w:b/>
          <w:bCs/>
          <w:color w:val="auto"/>
          <w:u w:val="none"/>
        </w:rPr>
      </w:pPr>
    </w:p>
    <w:p w:rsidRPr="00A92EC4" w:rsidR="006F1B4A" w:rsidP="006F1B4A" w:rsidRDefault="00EA03D9" w14:paraId="4D4E138E" w14:textId="3189A3EA">
      <w:pPr>
        <w:pStyle w:val="Style1"/>
        <w:tabs>
          <w:tab w:val="left" w:pos="4290"/>
          <w:tab w:val="left" w:pos="7440"/>
        </w:tabs>
        <w:rPr>
          <w:color w:val="auto"/>
          <w:sz w:val="20"/>
          <w:u w:val="none"/>
        </w:rPr>
      </w:pPr>
      <w:r>
        <w:rPr>
          <w:b/>
          <w:bCs/>
          <w:color w:val="auto"/>
          <w:u w:val="none"/>
        </w:rPr>
        <w:t xml:space="preserve">   </w:t>
      </w:r>
      <w:r w:rsidRPr="00A92EC4" w:rsidR="006F1B4A">
        <w:rPr>
          <w:b/>
          <w:bCs/>
          <w:color w:val="auto"/>
          <w:u w:val="none"/>
        </w:rPr>
        <w:t>Prepared By:</w:t>
      </w:r>
      <w:r w:rsidRPr="00A92EC4" w:rsidR="006F1B4A">
        <w:rPr>
          <w:b/>
          <w:bCs/>
          <w:color w:val="auto"/>
          <w:u w:val="none"/>
        </w:rPr>
        <w:tab/>
        <w:t>Verified By:</w:t>
      </w:r>
      <w:r w:rsidRPr="00A92EC4" w:rsidR="006F1B4A">
        <w:rPr>
          <w:b/>
          <w:bCs/>
          <w:color w:val="auto"/>
          <w:u w:val="none"/>
        </w:rPr>
        <w:tab/>
        <w:t>Approved By: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6F1B4A" w:rsidTr="0002673A" w14:paraId="45FB287A" w14:textId="77777777">
        <w:sdt>
          <w:sdtPr>
            <w:alias w:val="#Nav: /Header/PreparedBy_Signature"/>
            <w:tag w:val="#Nav: Standard_Sales_Quote_2/50067"/>
            <w:id w:val="-1064487822"/>
            <w:showingPlcHdr/>
            <w:dataBinding w:prefixMappings="xmlns:ns0='urn:microsoft-dynamics-nav/reports/Standard_Sales_Quote_2/50067/'" w:xpath="/ns0:NavWordReportXmlPart[1]/ns0:Header[1]/ns0:PreparedBy_Signature[1]" w:storeItemID="{424F74C0-F33D-4CDD-946C-479865013DF3}"/>
            <w:picture/>
          </w:sdtPr>
          <w:sdtContent>
            <w:tc>
              <w:tcPr>
                <w:tcW w:w="3398" w:type="dxa"/>
              </w:tcPr>
              <w:p w:rsidR="006F1B4A" w:rsidP="0002673A" w:rsidRDefault="00986A73" w14:paraId="47510C65" w14:textId="7D62D4C0">
                <w:r>
                  <w:rPr>
                    <w:noProof/>
                  </w:rPr>
                  <w:drawing>
                    <wp:inline distT="0" distB="0" distL="0" distR="0" wp14:anchorId="3E418D08" wp14:editId="3355B9B1">
                      <wp:extent cx="1524000" cy="952500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Header/ExaminedBy_Signature"/>
            <w:tag w:val="#Nav: Standard_Sales_Quote_2/50067"/>
            <w:id w:val="1517507732"/>
            <w:showingPlcHdr/>
            <w:dataBinding w:prefixMappings="xmlns:ns0='urn:microsoft-dynamics-nav/reports/Standard_Sales_Quote_2/50067/'" w:xpath="/ns0:NavWordReportXmlPart[1]/ns0:Header[1]/ns0:ExaminedBy_Signature[1]" w:storeItemID="{424F74C0-F33D-4CDD-946C-479865013DF3}"/>
            <w:picture/>
          </w:sdtPr>
          <w:sdtContent>
            <w:tc>
              <w:tcPr>
                <w:tcW w:w="3399" w:type="dxa"/>
              </w:tcPr>
              <w:p w:rsidR="006F1B4A" w:rsidP="0002673A" w:rsidRDefault="00362ECD" w14:paraId="0B55686B" w14:textId="40D9C74C">
                <w:r>
                  <w:rPr>
                    <w:noProof/>
                  </w:rPr>
                  <w:drawing>
                    <wp:inline distT="0" distB="0" distL="0" distR="0" wp14:anchorId="235148CA" wp14:editId="2F859945">
                      <wp:extent cx="1524000" cy="891540"/>
                      <wp:effectExtent l="0" t="0" r="0" b="0"/>
                      <wp:docPr id="485091637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891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Header/Authorizer_Signature"/>
            <w:tag w:val="#Nav: Standard_Sales_Quote_2/50067"/>
            <w:id w:val="-227615127"/>
            <w:showingPlcHdr/>
            <w:dataBinding w:prefixMappings="xmlns:ns0='urn:microsoft-dynamics-nav/reports/Standard_Sales_Quote_2/50067/'" w:xpath="/ns0:NavWordReportXmlPart[1]/ns0:Header[1]/ns0:Authorizer_Signature[1]" w:storeItemID="{424F74C0-F33D-4CDD-946C-479865013DF3}"/>
            <w:picture/>
          </w:sdtPr>
          <w:sdtContent>
            <w:tc>
              <w:tcPr>
                <w:tcW w:w="3399" w:type="dxa"/>
              </w:tcPr>
              <w:p w:rsidR="006F1B4A" w:rsidP="0002673A" w:rsidRDefault="00003DC7" w14:paraId="66938FA9" w14:textId="67BEE71B">
                <w:r>
                  <w:rPr>
                    <w:noProof/>
                  </w:rPr>
                  <w:drawing>
                    <wp:inline distT="0" distB="0" distL="0" distR="0" wp14:anchorId="143BF9BB" wp14:editId="7B179B1B">
                      <wp:extent cx="1524000" cy="929640"/>
                      <wp:effectExtent l="0" t="0" r="0" b="0"/>
                      <wp:docPr id="170054656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929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F1B4A" w:rsidTr="0002673A" w14:paraId="6AEE4E45" w14:textId="77777777">
        <w:sdt>
          <w:sdtPr>
            <w:id w:val="-1229998749"/>
            <w:placeholder>
              <w:docPart w:val="45052841AA294654961208738B0A2FD2"/>
            </w:placeholder>
            <w15:dataBinding w:prefixMappings="xmlns:ns0='urn:microsoft-dynamics-nav/reports/Standard_Sales_Quote_2/50067/' " w:xpath="/ns0:NavWordReportXmlPart[1]/ns0:Header[1]/ns0:PreparedBy[1]" w:storeItemID="{424F74C0-F33D-4CDD-946C-479865013DF3}" w16sdtdh:storeItemChecksum="k9Df4A=="/>
          </w:sdtPr>
          <w:sdtContent>
            <w:tc>
              <w:tcPr>
                <w:tcW w:w="3398" w:type="dxa"/>
              </w:tcPr>
              <w:p w:rsidR="006F1B4A" w:rsidP="0002673A" w:rsidRDefault="00962347" w14:paraId="4F4CA13E" w14:textId="6C6EEC8F">
                <w:proofErr w:type="spellStart"/>
                <w:r>
                  <w:t>PreparedBy</w:t>
                </w:r>
                <w:proofErr w:type="spellEnd"/>
              </w:p>
            </w:tc>
          </w:sdtContent>
        </w:sdt>
        <w:sdt>
          <w:sdtPr>
            <w:id w:val="-928034686"/>
            <w:placeholder>
              <w:docPart w:val="45052841AA294654961208738B0A2FD2"/>
            </w:placeholder>
            <w15:dataBinding w:prefixMappings="xmlns:ns0='urn:microsoft-dynamics-nav/reports/Standard_Sales_Quote_2/50067/' " w:xpath="/ns0:NavWordReportXmlPart[1]/ns0:Header[1]/ns0:ExaminedBy[1]" w:storeItemID="{424F74C0-F33D-4CDD-946C-479865013DF3}" w16sdtdh:storeItemChecksum="k9Df4A=="/>
          </w:sdtPr>
          <w:sdtContent>
            <w:tc>
              <w:tcPr>
                <w:tcW w:w="3399" w:type="dxa"/>
              </w:tcPr>
              <w:p w:rsidR="006F1B4A" w:rsidP="0002673A" w:rsidRDefault="00962347" w14:paraId="49D2A7F5" w14:textId="4A4262C3">
                <w:proofErr w:type="spellStart"/>
                <w:r>
                  <w:t>ExaminedBy</w:t>
                </w:r>
                <w:proofErr w:type="spellEnd"/>
              </w:p>
            </w:tc>
          </w:sdtContent>
        </w:sdt>
        <w:sdt>
          <w:sdtPr>
            <w:id w:val="-1642109611"/>
            <w:placeholder>
              <w:docPart w:val="45052841AA294654961208738B0A2FD2"/>
            </w:placeholder>
            <w15:dataBinding w:prefixMappings="xmlns:ns0='urn:microsoft-dynamics-nav/reports/Standard_Sales_Quote_2/50067/' " w:xpath="/ns0:NavWordReportXmlPart[1]/ns0:Header[1]/ns0:Authorizer[1]" w:storeItemID="{424F74C0-F33D-4CDD-946C-479865013DF3}" w16sdtdh:storeItemChecksum="k9Df4A=="/>
          </w:sdtPr>
          <w:sdtContent>
            <w:tc>
              <w:tcPr>
                <w:tcW w:w="3399" w:type="dxa"/>
              </w:tcPr>
              <w:p w:rsidR="006F1B4A" w:rsidP="0002673A" w:rsidRDefault="00962347" w14:paraId="31823314" w14:textId="16B4CB02">
                <w:r>
                  <w:t>Authorizer</w:t>
                </w:r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5642" w:rsidP="00E40C63" w:rsidRDefault="00265642" w14:paraId="30046EB9" w14:textId="77777777">
      <w:pPr>
        <w:spacing w:after="0"/>
      </w:pPr>
      <w:r>
        <w:separator/>
      </w:r>
    </w:p>
  </w:endnote>
  <w:endnote w:type="continuationSeparator" w:id="0">
    <w:p w:rsidR="00265642" w:rsidP="00E40C63" w:rsidRDefault="00265642" w14:paraId="06F59E1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_2/50067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_2/50067/'" w:xpath="/ns0:NavWordReportXmlPart[1]/ns0:Header[1]/ns0:CompanyLegalStatement[1]" w:storeItemID="{424F74C0-F33D-4CDD-946C-479865013DF3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_2/50067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_2/50067/'" w:xpath="/ns0:NavWordReportXmlPart[1]/ns0:Header[1]/ns0:CompanyLegalStatement[1]" w:storeItemID="{424F74C0-F33D-4CDD-946C-479865013DF3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_2/50067"/>
          <w:id w:val="-1282809559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CompanyVATRegistrationNo_Lbl[1]" w:storeItemID="{424F74C0-F33D-4CDD-946C-479865013DF3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_2/50067"/>
          <w:id w:val="-1282405612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HomePage_Lbl[1]" w:storeItemID="{424F74C0-F33D-4CDD-946C-479865013DF3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_2/50067"/>
          <w:id w:val="-1848700174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CompanyPhoneNo_Lbl[1]" w:storeItemID="{424F74C0-F33D-4CDD-946C-479865013DF3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_2/50067"/>
          <w:id w:val="-1578736837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EMail_Lbl[1]" w:storeItemID="{424F74C0-F33D-4CDD-946C-479865013DF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_2/50067"/>
          <w:id w:val="1186173595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CompanyVATRegistrationNo[1]" w:storeItemID="{424F74C0-F33D-4CDD-946C-479865013DF3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_2/50067"/>
          <w:id w:val="1099912146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CompanyHomePage[1]" w:storeItemID="{424F74C0-F33D-4CDD-946C-479865013DF3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_2/50067"/>
          <w:id w:val="204378218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CompanyPhoneNo[1]" w:storeItemID="{424F74C0-F33D-4CDD-946C-479865013DF3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_2/50067"/>
          <w:id w:val="387000539"/>
          <w:placeholder>
            <w:docPart w:val="F60D021828DE440AB60A57F81B574D32"/>
          </w:placeholder>
          <w:dataBinding w:prefixMappings="xmlns:ns0='urn:microsoft-dynamics-nav/reports/Standard_Sales_Quote_2/50067/'" w:xpath="/ns0:NavWordReportXmlPart[1]/ns0:Header[1]/ns0:CompanyEMail[1]" w:storeItemID="{424F74C0-F33D-4CDD-946C-479865013DF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5642" w:rsidP="00E40C63" w:rsidRDefault="00265642" w14:paraId="79019D92" w14:textId="77777777">
      <w:pPr>
        <w:spacing w:after="0"/>
      </w:pPr>
      <w:r>
        <w:separator/>
      </w:r>
    </w:p>
  </w:footnote>
  <w:footnote w:type="continuationSeparator" w:id="0">
    <w:p w:rsidR="00265642" w:rsidP="00E40C63" w:rsidRDefault="00265642" w14:paraId="788C12C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_2/50067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_2/50067/'" w:xpath="/ns0:NavWordReportXmlPart[1]/ns0:Header[1]/ns0:DocumentTitle_Lbl[1]" w:storeItemID="{424F74C0-F33D-4CDD-946C-479865013DF3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_2/50067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_2/50067/'" w:xpath="/ns0:NavWordReportXmlPart[1]/ns0:Header[1]/ns0:DocumentNo[1]" w:storeItemID="{424F74C0-F33D-4CDD-946C-479865013DF3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_2/50067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_2/50067/'" w:xpath="/ns0:NavWordReportXmlPart[1]/ns0:Header[1]/ns0:DocumentDate[1]" w:storeItemID="{424F74C0-F33D-4CDD-946C-479865013DF3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_2/50067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_2/50067/'" w:xpath="/ns0:NavWordReportXmlPart[1]/ns0:Header[1]/ns0:Page_Lbl[1]" w:storeItemID="{424F74C0-F33D-4CDD-946C-479865013DF3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_2/50067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_2/50067/'" w:xpath="/ns0:NavWordReportXmlPart[1]/ns0:Header[1]/ns0:DocumentTitle_Lbl[1]" w:storeItemID="{424F74C0-F33D-4CDD-946C-479865013DF3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_2/50067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_2/50067/'" w:xpath="/ns0:NavWordReportXmlPart[1]/ns0:Header[1]/ns0:DocumentNo[1]" w:storeItemID="{424F74C0-F33D-4CDD-946C-479865013DF3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_2/50067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_2/50067/'" w:xpath="/ns0:NavWordReportXmlPart[1]/ns0:Header[1]/ns0:DocumentDate[1]" w:storeItemID="{424F74C0-F33D-4CDD-946C-479865013DF3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_2/50067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_2/50067/'" w:xpath="/ns0:NavWordReportXmlPart[1]/ns0:Header[1]/ns0:Page_Lbl[1]" w:storeItemID="{424F74C0-F33D-4CDD-946C-479865013DF3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_2/50067"/>
              <w:id w:val="-1330981123"/>
              <w:dataBinding w:prefixMappings="xmlns:ns0='urn:microsoft-dynamics-nav/reports/Standard_Sales_Quote_2/50067/'" w:xpath="/ns0:NavWordReportXmlPart[1]/ns0:Header[1]/ns0:CompanyPicture[1]" w:storeItemID="{424F74C0-F33D-4CDD-946C-479865013DF3}"/>
              <w:picture/>
            </w:sdtPr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03DC7"/>
    <w:rsid w:val="000167C0"/>
    <w:rsid w:val="00032E69"/>
    <w:rsid w:val="000357EB"/>
    <w:rsid w:val="00070EE8"/>
    <w:rsid w:val="00074151"/>
    <w:rsid w:val="000844A3"/>
    <w:rsid w:val="000A5FDD"/>
    <w:rsid w:val="000A665A"/>
    <w:rsid w:val="000D5A6D"/>
    <w:rsid w:val="000E071F"/>
    <w:rsid w:val="000F32F5"/>
    <w:rsid w:val="00103846"/>
    <w:rsid w:val="0011793B"/>
    <w:rsid w:val="00126D5A"/>
    <w:rsid w:val="00134A71"/>
    <w:rsid w:val="001427DB"/>
    <w:rsid w:val="00151C73"/>
    <w:rsid w:val="00154E2A"/>
    <w:rsid w:val="001621D9"/>
    <w:rsid w:val="001636F2"/>
    <w:rsid w:val="00197E60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5642"/>
    <w:rsid w:val="002669DB"/>
    <w:rsid w:val="00273BA9"/>
    <w:rsid w:val="0029628E"/>
    <w:rsid w:val="002A29DF"/>
    <w:rsid w:val="002A382C"/>
    <w:rsid w:val="002B6B46"/>
    <w:rsid w:val="002E2A56"/>
    <w:rsid w:val="002E5F05"/>
    <w:rsid w:val="00337723"/>
    <w:rsid w:val="00355E20"/>
    <w:rsid w:val="00362ECD"/>
    <w:rsid w:val="00374316"/>
    <w:rsid w:val="00374CF0"/>
    <w:rsid w:val="003777EC"/>
    <w:rsid w:val="0038349C"/>
    <w:rsid w:val="00394029"/>
    <w:rsid w:val="003A31D7"/>
    <w:rsid w:val="003A7E69"/>
    <w:rsid w:val="003B1D59"/>
    <w:rsid w:val="003B2E94"/>
    <w:rsid w:val="003B36EB"/>
    <w:rsid w:val="003D120B"/>
    <w:rsid w:val="003D4B80"/>
    <w:rsid w:val="003E2178"/>
    <w:rsid w:val="003F77E2"/>
    <w:rsid w:val="00401B76"/>
    <w:rsid w:val="004124B0"/>
    <w:rsid w:val="0043195D"/>
    <w:rsid w:val="00476C05"/>
    <w:rsid w:val="00492354"/>
    <w:rsid w:val="004A4817"/>
    <w:rsid w:val="004A4D71"/>
    <w:rsid w:val="004B22F6"/>
    <w:rsid w:val="004B47ED"/>
    <w:rsid w:val="004B6FE5"/>
    <w:rsid w:val="004C60A5"/>
    <w:rsid w:val="004F2432"/>
    <w:rsid w:val="0051660C"/>
    <w:rsid w:val="00524FE6"/>
    <w:rsid w:val="005251A5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B3DB9"/>
    <w:rsid w:val="005C273C"/>
    <w:rsid w:val="005C7A2B"/>
    <w:rsid w:val="005F2559"/>
    <w:rsid w:val="005F5EC9"/>
    <w:rsid w:val="005F6BCC"/>
    <w:rsid w:val="0060202A"/>
    <w:rsid w:val="00610A30"/>
    <w:rsid w:val="00612ABF"/>
    <w:rsid w:val="006220F3"/>
    <w:rsid w:val="006245DA"/>
    <w:rsid w:val="00627196"/>
    <w:rsid w:val="0063111F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0133"/>
    <w:rsid w:val="006F1B4A"/>
    <w:rsid w:val="006F2626"/>
    <w:rsid w:val="0071439C"/>
    <w:rsid w:val="00716E24"/>
    <w:rsid w:val="00741F6B"/>
    <w:rsid w:val="007537BA"/>
    <w:rsid w:val="00760FA8"/>
    <w:rsid w:val="00764758"/>
    <w:rsid w:val="00765190"/>
    <w:rsid w:val="00766078"/>
    <w:rsid w:val="007773B8"/>
    <w:rsid w:val="00777ADC"/>
    <w:rsid w:val="00797305"/>
    <w:rsid w:val="007A0A2F"/>
    <w:rsid w:val="007B235B"/>
    <w:rsid w:val="007E2F8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8371D"/>
    <w:rsid w:val="008A60B3"/>
    <w:rsid w:val="008B0F26"/>
    <w:rsid w:val="008C3901"/>
    <w:rsid w:val="008D7475"/>
    <w:rsid w:val="008E766D"/>
    <w:rsid w:val="008F0A38"/>
    <w:rsid w:val="009040D0"/>
    <w:rsid w:val="009072D1"/>
    <w:rsid w:val="0092542A"/>
    <w:rsid w:val="00933DB5"/>
    <w:rsid w:val="00943A17"/>
    <w:rsid w:val="009453BC"/>
    <w:rsid w:val="00954C6C"/>
    <w:rsid w:val="00961927"/>
    <w:rsid w:val="00962347"/>
    <w:rsid w:val="00966D04"/>
    <w:rsid w:val="00970D66"/>
    <w:rsid w:val="00982950"/>
    <w:rsid w:val="00986A73"/>
    <w:rsid w:val="00991278"/>
    <w:rsid w:val="0099175E"/>
    <w:rsid w:val="009938DA"/>
    <w:rsid w:val="009943A4"/>
    <w:rsid w:val="00997858"/>
    <w:rsid w:val="009A5695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29A"/>
    <w:rsid w:val="00AB3FA0"/>
    <w:rsid w:val="00AC06FB"/>
    <w:rsid w:val="00AF1EDD"/>
    <w:rsid w:val="00AF23B9"/>
    <w:rsid w:val="00AF4452"/>
    <w:rsid w:val="00B01DA6"/>
    <w:rsid w:val="00B22FDE"/>
    <w:rsid w:val="00B32D4B"/>
    <w:rsid w:val="00B402B9"/>
    <w:rsid w:val="00B437D5"/>
    <w:rsid w:val="00B57659"/>
    <w:rsid w:val="00B60D54"/>
    <w:rsid w:val="00B72645"/>
    <w:rsid w:val="00B73BBD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2FEB"/>
    <w:rsid w:val="00C27C1A"/>
    <w:rsid w:val="00C36F18"/>
    <w:rsid w:val="00C40BE4"/>
    <w:rsid w:val="00C41DE3"/>
    <w:rsid w:val="00C47206"/>
    <w:rsid w:val="00C50A59"/>
    <w:rsid w:val="00C557F2"/>
    <w:rsid w:val="00CA6394"/>
    <w:rsid w:val="00CB2612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03D9"/>
    <w:rsid w:val="00EA246E"/>
    <w:rsid w:val="00EA27AA"/>
    <w:rsid w:val="00EB5B19"/>
    <w:rsid w:val="00EC1995"/>
    <w:rsid w:val="00EC443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57B0C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E6EA4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  <w15:docId w15:val="{F1277F1C-703C-44F3-B71E-37BC7D36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tyle1Char">
    <w:name w:val="Style1 Char"/>
    <w:basedOn w:val="DefaultParagraphFont"/>
    <w:link w:val="Style1"/>
    <w:locked/>
    <w:rsid w:val="006F1B4A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6F1B4A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microsoft.com/office/2007/relationships/hdphoto" Target="media/hdphoto1.wdp" Id="rId9" /><Relationship Type="http://schemas.openxmlformats.org/officeDocument/2006/relationships/header" Target="header3.xml" Id="rId14" /><Relationship Type="http://schemas.openxmlformats.org/officeDocument/2006/relationships/customXml" Target="/customXml/item3.xml" Id="Rd4c60cc1d9fa4e35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481697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481697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481697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481697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481697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481697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481697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481697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5052841AA294654961208738B0A2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DD8C0-EA3D-412A-A6D9-2AA01F0766D5}"/>
      </w:docPartPr>
      <w:docPartBody>
        <w:p w:rsidR="006D08C1" w:rsidRDefault="00481697" w:rsidP="00481697">
          <w:pPr>
            <w:pStyle w:val="45052841AA294654961208738B0A2FD2"/>
          </w:pPr>
          <w:r w:rsidRPr="000027A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A7EF87F17A4EF1BECC40CB689FA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AE3F2-E243-4CE6-B61C-C86AEDB181C5}"/>
      </w:docPartPr>
      <w:docPartBody>
        <w:p w:rsidR="00000000" w:rsidRDefault="0099595E" w:rsidP="0099595E">
          <w:pPr>
            <w:pStyle w:val="54A7EF87F17A4EF1BECC40CB689FAE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D632BE867C4E168844E1A741A75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4CC5A-FC35-460F-875F-D06E5CA97B58}"/>
      </w:docPartPr>
      <w:docPartBody>
        <w:p w:rsidR="00000000" w:rsidRDefault="0099595E" w:rsidP="0099595E">
          <w:pPr>
            <w:pStyle w:val="08D632BE867C4E168844E1A741A7524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25771114C374581A83A9C5F3EA40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39AB-CBA8-4254-95A0-3B744329FBA2}"/>
      </w:docPartPr>
      <w:docPartBody>
        <w:p w:rsidR="00000000" w:rsidRDefault="0099595E" w:rsidP="0099595E">
          <w:pPr>
            <w:pStyle w:val="A25771114C374581A83A9C5F3EA40D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EAA5790BB4EE0B9BB151AE182D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4D50-0793-4124-8265-ADE5D9FC48A0}"/>
      </w:docPartPr>
      <w:docPartBody>
        <w:p w:rsidR="00000000" w:rsidRDefault="0099595E" w:rsidP="0099595E">
          <w:pPr>
            <w:pStyle w:val="9F8EAA5790BB4EE0B9BB151AE182D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758F5ED52BC478599CA7C9EC6502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C3E56-68CF-488B-BAC5-7F3407720EED}"/>
      </w:docPartPr>
      <w:docPartBody>
        <w:p w:rsidR="00000000" w:rsidRDefault="0099595E" w:rsidP="0099595E">
          <w:pPr>
            <w:pStyle w:val="3758F5ED52BC478599CA7C9EC650210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12369399334A80B3494EA855B74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B5453-9508-4BE0-88B4-6DC7AFA53110}"/>
      </w:docPartPr>
      <w:docPartBody>
        <w:p w:rsidR="00000000" w:rsidRDefault="0099595E" w:rsidP="0099595E">
          <w:pPr>
            <w:pStyle w:val="2E12369399334A80B3494EA855B748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DF924ED8FA44BDCAD774AF0CBF56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A5CB4-CDB5-4CD8-8269-41806E9E1AFD}"/>
      </w:docPartPr>
      <w:docPartBody>
        <w:p w:rsidR="00000000" w:rsidRDefault="0099595E" w:rsidP="0099595E">
          <w:pPr>
            <w:pStyle w:val="2DF924ED8FA44BDCAD774AF0CBF563B2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D7A5B47A984D9CB624392FD9902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CE313-817E-4021-9CDB-352F82FC8217}"/>
      </w:docPartPr>
      <w:docPartBody>
        <w:p w:rsidR="00000000" w:rsidRDefault="0099595E" w:rsidP="0099595E">
          <w:pPr>
            <w:pStyle w:val="F3D7A5B47A984D9CB624392FD99022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B795DD24614A688982A08936DF3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9D363-25AA-416A-966A-A6159AE89FD6}"/>
      </w:docPartPr>
      <w:docPartBody>
        <w:p w:rsidR="00000000" w:rsidRDefault="0099595E" w:rsidP="0099595E">
          <w:pPr>
            <w:pStyle w:val="9BB795DD24614A688982A08936DF3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93045E23AF4D2F905871124AA7D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2FB4D-FC08-48D3-B432-080CE11B1ED2}"/>
      </w:docPartPr>
      <w:docPartBody>
        <w:p w:rsidR="00000000" w:rsidRDefault="0099595E" w:rsidP="0099595E">
          <w:pPr>
            <w:pStyle w:val="6793045E23AF4D2F905871124AA7D01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07D58BC33F416FA5926FB94EB74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BA5F1-FEC2-4DA8-B2B2-00F260006DF5}"/>
      </w:docPartPr>
      <w:docPartBody>
        <w:p w:rsidR="00000000" w:rsidRDefault="0099595E" w:rsidP="0099595E">
          <w:pPr>
            <w:pStyle w:val="4007D58BC33F416FA5926FB94EB74C80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A00F8"/>
    <w:rsid w:val="00391C2E"/>
    <w:rsid w:val="00401A56"/>
    <w:rsid w:val="00401A72"/>
    <w:rsid w:val="00481697"/>
    <w:rsid w:val="004F36AF"/>
    <w:rsid w:val="006D08C1"/>
    <w:rsid w:val="006D7207"/>
    <w:rsid w:val="007F0EB0"/>
    <w:rsid w:val="008139A2"/>
    <w:rsid w:val="008506F4"/>
    <w:rsid w:val="0088371D"/>
    <w:rsid w:val="009938DA"/>
    <w:rsid w:val="0099595E"/>
    <w:rsid w:val="00AA4803"/>
    <w:rsid w:val="00AB3FA0"/>
    <w:rsid w:val="00B11563"/>
    <w:rsid w:val="00D67D5F"/>
    <w:rsid w:val="00E7673F"/>
    <w:rsid w:val="00ED68E7"/>
    <w:rsid w:val="00EE2183"/>
    <w:rsid w:val="00EE65CA"/>
    <w:rsid w:val="00FB1D97"/>
    <w:rsid w:val="00FE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595E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  <w:style w:type="paragraph" w:customStyle="1" w:styleId="45052841AA294654961208738B0A2FD2">
    <w:name w:val="45052841AA294654961208738B0A2FD2"/>
    <w:rsid w:val="004816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16B042662943EDBC0539A35E01D421">
    <w:name w:val="2916B042662943EDBC0539A35E01D421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A97B9969704C73AEE281D27DCD27FA">
    <w:name w:val="05A97B9969704C73AEE281D27DCD27FA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30E028073F4C958619D058986CC5B4">
    <w:name w:val="9830E028073F4C958619D058986CC5B4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EE8C87540440DB98622A35A72B1496">
    <w:name w:val="0AEE8C87540440DB98622A35A72B149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19373E714B4F529D37CA04C8A14A04">
    <w:name w:val="C619373E714B4F529D37CA04C8A14A04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0C9493FF72426B942C60FAA1E4EA91">
    <w:name w:val="3D0C9493FF72426B942C60FAA1E4EA91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1667CE082E4C709EA3B41557265F30">
    <w:name w:val="FC1667CE082E4C709EA3B41557265F30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5650B332044C9C87FCB503CCFFB1C4">
    <w:name w:val="3A5650B332044C9C87FCB503CCFFB1C4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69512451BE442CAA8A952EA7A3F3F2">
    <w:name w:val="7269512451BE442CAA8A952EA7A3F3F2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8BD245C2AE4B6C8B2F8ACE8A66F267">
    <w:name w:val="198BD245C2AE4B6C8B2F8ACE8A66F267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AFED11EAD84540B842797E2FD38035">
    <w:name w:val="F7AFED11EAD84540B842797E2FD38035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55EE820B0D4818AFC7604B46748A23">
    <w:name w:val="0E55EE820B0D4818AFC7604B46748A23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9033883344A84A58AE23C6B084BE0">
    <w:name w:val="9099033883344A84A58AE23C6B084BE0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6538D732BB4D0BB067334B2C60AC16">
    <w:name w:val="A26538D732BB4D0BB067334B2C60AC1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2A7352E2074E67A5DBA744AF7061E6">
    <w:name w:val="C22A7352E2074E67A5DBA744AF7061E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680DEFBF4B40CF86DCE347B36129C6">
    <w:name w:val="1C680DEFBF4B40CF86DCE347B36129C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1917295A844430B49B6770CB13152A">
    <w:name w:val="C71917295A844430B49B6770CB13152A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181502B7AD4656A7900A2E230E90D5">
    <w:name w:val="2B181502B7AD4656A7900A2E230E90D5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B7840FDE344484B7724ED863216FD0">
    <w:name w:val="E2B7840FDE344484B7724ED863216FD0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97486AEEAE45BEB1697513EECF61D8">
    <w:name w:val="6897486AEEAE45BEB1697513EECF61D8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B81FDB725D43809C6ADBF1B5160C92">
    <w:name w:val="42B81FDB725D43809C6ADBF1B5160C92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F800B813D4462188B8DFB8A54434EE">
    <w:name w:val="94F800B813D4462188B8DFB8A54434EE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448507709747FB8AD5F867FE313672">
    <w:name w:val="8D448507709747FB8AD5F867FE313672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F44A57B7FC437FBFA400273D5645E0">
    <w:name w:val="E8F44A57B7FC437FBFA400273D5645E0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1579988C9749A48307DDA2F50A2E13">
    <w:name w:val="881579988C9749A48307DDA2F50A2E13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E569AFF05A41C38D76DC9B3B71A1E6">
    <w:name w:val="EAE569AFF05A41C38D76DC9B3B71A1E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4EB4C55D7B4F068D6AF4623C61AEE6">
    <w:name w:val="534EB4C55D7B4F068D6AF4623C61AEE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EAD74A67D94C03A03FC7D6E02FFC2C">
    <w:name w:val="68EAD74A67D94C03A03FC7D6E02FFC2C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5EF98DC67544DF85E257231C7EDD66">
    <w:name w:val="6D5EF98DC67544DF85E257231C7EDD6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BFA89DCAA5450A97EA46F446A56687">
    <w:name w:val="31BFA89DCAA5450A97EA46F446A56687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267CFBF58644CBB7544FB6DEC4C3D7">
    <w:name w:val="C7267CFBF58644CBB7544FB6DEC4C3D7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FA572FAE8D4808803DDA0A0667C816">
    <w:name w:val="09FA572FAE8D4808803DDA0A0667C81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4BF08B86D8496E8BC45B8A98D6FEE6">
    <w:name w:val="DC4BF08B86D8496E8BC45B8A98D6FEE6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2DCC1979774CCF9357B336E672B71F">
    <w:name w:val="E42DCC1979774CCF9357B336E672B71F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A7EF87F17A4EF1BECC40CB689FAE1F">
    <w:name w:val="54A7EF87F17A4EF1BECC40CB689FAE1F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D632BE867C4E168844E1A741A7524F">
    <w:name w:val="08D632BE867C4E168844E1A741A7524F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5771114C374581A83A9C5F3EA40DBD">
    <w:name w:val="A25771114C374581A83A9C5F3EA40DBD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8EAA5790BB4EE0B9BB151AE182DEB3">
    <w:name w:val="9F8EAA5790BB4EE0B9BB151AE182DEB3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58F5ED52BC478599CA7C9EC6502109">
    <w:name w:val="3758F5ED52BC478599CA7C9EC6502109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12369399334A80B3494EA855B74803">
    <w:name w:val="2E12369399334A80B3494EA855B74803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F924ED8FA44BDCAD774AF0CBF563B2">
    <w:name w:val="2DF924ED8FA44BDCAD774AF0CBF563B2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D7A5B47A984D9CB624392FD9902212">
    <w:name w:val="F3D7A5B47A984D9CB624392FD9902212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B795DD24614A688982A08936DF3600">
    <w:name w:val="9BB795DD24614A688982A08936DF3600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93045E23AF4D2F905871124AA7D01A">
    <w:name w:val="6793045E23AF4D2F905871124AA7D01A"/>
    <w:rsid w:val="009959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07D58BC33F416FA5926FB94EB74C80">
    <w:name w:val="4007D58BC33F416FA5926FB94EB74C80"/>
    <w:rsid w:val="0099595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424F74C0-F33D-4CDD-946C-479865013DF3}">
  <ds:schemaRefs>
    <ds:schemaRef ds:uri="urn:microsoft-dynamics-nav/reports/Standard_Sales_Quote_2/50067/"/>
  </ds:schemaRefs>
</ds:datastoreItem>
</file>

<file path=customXml/itemProps2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28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Jimmy Mutiso</cp:lastModifiedBy>
  <cp:revision>48</cp:revision>
  <dcterms:created xsi:type="dcterms:W3CDTF">2018-08-28T07:43:00Z</dcterms:created>
  <dcterms:modified xsi:type="dcterms:W3CDTF">2024-09-04T17:01:00Z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