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26F2FC6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_2/50068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1[1]" w:storeItemID="{94C26507-4E1F-4B9E-818B-ACF0522ED9D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53A5946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_2/50068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_2/50068/'" w:xpath="/ns0:NavWordReportXmlPart[1]/ns0:Header[1]/ns0:CompanyAddress1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123C1B60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151884D0" w14:textId="77777777">
        <w:trPr>
          <w:cantSplit/>
          <w:trHeight w:val="290"/>
        </w:trPr>
        <w:sdt>
          <w:sdtPr>
            <w:alias w:val="#Nav: /Header/CustomerAddress2"/>
            <w:tag w:val="#Nav: Standard_Sales_Order_Conf_2/50068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2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52CAD78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_2/50068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_2/50068/'" w:xpath="/ns0:NavWordReportXmlPart[1]/ns0:Header[1]/ns0:CompanyAddress2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4ABB78DD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489DBD9B" w14:textId="77777777">
        <w:trPr>
          <w:cantSplit/>
          <w:trHeight w:val="290"/>
        </w:trPr>
        <w:sdt>
          <w:sdtPr>
            <w:alias w:val="#Nav: /Header/CustomerAddress3"/>
            <w:tag w:val="#Nav: Standard_Sales_Order_Conf_2/50068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3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8ABE0D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_2/50068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_2/50068/'" w:xpath="/ns0:NavWordReportXmlPart[1]/ns0:Header[1]/ns0:CompanyAddress3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24DCE08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77B5C40B" w14:textId="77777777">
        <w:trPr>
          <w:cantSplit/>
          <w:trHeight w:val="290"/>
        </w:trPr>
        <w:sdt>
          <w:sdtPr>
            <w:alias w:val="#Nav: /Header/CustomerAddress4"/>
            <w:tag w:val="#Nav: Standard_Sales_Order_Conf_2/50068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4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67FD01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_2/50068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_2/50068/'" w:xpath="/ns0:NavWordReportXmlPart[1]/ns0:Header[1]/ns0:CompanyAddress4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505F6BC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536CF862" w14:textId="77777777">
        <w:trPr>
          <w:cantSplit/>
          <w:trHeight w:val="290"/>
        </w:trPr>
        <w:sdt>
          <w:sdtPr>
            <w:alias w:val="#Nav: /Header/CustomerAddress5"/>
            <w:tag w:val="#Nav: Standard_Sales_Order_Conf_2/50068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5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32EE0A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_2/50068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_2/50068/'" w:xpath="/ns0:NavWordReportXmlPart[1]/ns0:Header[1]/ns0:CompanyAddress5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6CDD28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229EBB8B" w14:textId="77777777">
        <w:trPr>
          <w:cantSplit/>
          <w:trHeight w:val="274"/>
        </w:trPr>
        <w:sdt>
          <w:sdtPr>
            <w:alias w:val="#Nav: /Header/CustomerAddress6"/>
            <w:tag w:val="#Nav: Standard_Sales_Order_Conf_2/50068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6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681B1E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_2/50068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_2/50068/'" w:xpath="/ns0:NavWordReportXmlPart[1]/ns0:Header[1]/ns0:CompanyAddress6[1]" w:storeItemID="{94C26507-4E1F-4B9E-818B-ACF0522ED9D0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93A146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099CE60A" w14:textId="77777777">
        <w:trPr>
          <w:cantSplit/>
          <w:trHeight w:val="290"/>
        </w:trPr>
        <w:sdt>
          <w:sdtPr>
            <w:alias w:val="#Nav: /Header/CustomerAddress7"/>
            <w:tag w:val="#Nav: Standard_Sales_Order_Conf_2/50068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7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3E8D976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000000" w14:paraId="58F6A82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_2/50068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_2/50068/'" w:xpath="/ns0:NavWordReportXmlPart[1]/ns0:Header[1]/ns0:CompanyLegalOffice_Lbl[1]" w:storeItemID="{94C26507-4E1F-4B9E-818B-ACF0522ED9D0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_2/50068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_2/50068/'" w:xpath="/ns0:NavWordReportXmlPart[1]/ns0:Header[1]/ns0:CompanyLegalOffice[1]" w:storeItemID="{94C26507-4E1F-4B9E-818B-ACF0522ED9D0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34E72004" w14:textId="77777777">
        <w:trPr>
          <w:cantSplit/>
          <w:trHeight w:val="290"/>
        </w:trPr>
        <w:sdt>
          <w:sdtPr>
            <w:alias w:val="#Nav: /Header/CustomerAddress8"/>
            <w:tag w:val="#Nav: Standard_Sales_Order_Conf_2/50068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_2/50068/'" w:xpath="/ns0:NavWordReportXmlPart[1]/ns0:Header[1]/ns0:CustomerAddress8[1]" w:storeItemID="{94C26507-4E1F-4B9E-818B-ACF0522ED9D0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331BE4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65CE5C3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21C3F972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3436BAB8" w14:textId="77777777">
        <w:sdt>
          <w:sdtPr>
            <w:rPr>
              <w:lang w:val="da-DK"/>
            </w:rPr>
            <w:alias w:val="#Nav: /Header/ExtDocNo_SalesHeader_Lbl"/>
            <w:tag w:val="#Nav: Standard_Sales_Order_Conf_2/50068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_2/50068/'" w:xpath="/ns0:NavWordReportXmlPart[1]/ns0:Header[1]/ns0:ExtDocNo_SalesHeader_Lbl[1]" w:storeItemID="{94C26507-4E1F-4B9E-818B-ACF0522ED9D0}"/>
            <w:text/>
          </w:sdtPr>
          <w:sdtContent>
            <w:tc>
              <w:tcPr>
                <w:tcW w:w="2551" w:type="dxa"/>
              </w:tcPr>
              <w:p w:rsidR="00676789" w:rsidP="008350A8" w:rsidRDefault="002220D6" w14:paraId="76454288" w14:textId="7A3D7325">
                <w:pPr>
                  <w:pStyle w:val="Heading1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_2/50068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_2/50068/'" w:xpath="/ns0:NavWordReportXmlPart[1]/ns0:Header[1]/ns0:SalesPersonText_Lbl[1]" w:storeItemID="{94C26507-4E1F-4B9E-818B-ACF0522ED9D0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5A165D7B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_2/50068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_2/50068/'" w:xpath="/ns0:NavWordReportXmlPart[1]/ns0:Header[1]/ns0:QuoteNo_Lbl[1]" w:storeItemID="{94C26507-4E1F-4B9E-818B-ACF0522ED9D0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270D1E1D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_2/50068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_2/50068/'" w:xpath="/ns0:NavWordReportXmlPart[1]/ns0:Header[1]/ns0:ShipmentMethodDescription_Lbl[1]" w:storeItemID="{94C26507-4E1F-4B9E-818B-ACF0522ED9D0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D48FDA0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11B4727C" w14:textId="77777777">
        <w:sdt>
          <w:sdtPr>
            <w:alias w:val="#Nav: /Header/ExtDocNo_SalesHeader"/>
            <w:tag w:val="#Nav: Standard_Sales_Order_Conf_2/50068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_2/50068/'" w:xpath="/ns0:NavWordReportXmlPart[1]/ns0:Header[1]/ns0:ExtDocNo_SalesHeader[1]" w:storeItemID="{94C26507-4E1F-4B9E-818B-ACF0522ED9D0}"/>
            <w:text/>
          </w:sdtPr>
          <w:sdtContent>
            <w:tc>
              <w:tcPr>
                <w:tcW w:w="2551" w:type="dxa"/>
              </w:tcPr>
              <w:p w:rsidR="00676789" w:rsidP="008350A8" w:rsidRDefault="002220D6" w14:paraId="32A5E549" w14:textId="54712F4B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_2/50068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_2/50068/'" w:xpath="/ns0:NavWordReportXmlPart[1]/ns0:Header[1]/ns0:SalesPersonName[1]" w:storeItemID="{94C26507-4E1F-4B9E-818B-ACF0522ED9D0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2159DD17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_2/50068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_2/50068/'" w:xpath="/ns0:NavWordReportXmlPart[1]/ns0:Header[1]/ns0:QuoteNo[1]" w:storeItemID="{94C26507-4E1F-4B9E-818B-ACF0522ED9D0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0F837E58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_2/50068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_2/50068/'" w:xpath="/ns0:NavWordReportXmlPart[1]/ns0:Header[1]/ns0:ShipmentMethodDescription[1]" w:storeItemID="{94C26507-4E1F-4B9E-818B-ACF0522ED9D0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4292B848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_2/50068"/>
        <w:id w:val="-156540891"/>
        <w15:dataBinding w:prefixMappings="xmlns:ns0='urn:microsoft-dynamics-nav/reports/Standard_Sales_Order_Conf_2/50068/'" w:xpath="/ns0:NavWordReportXmlPart[1]/ns0:Header[1]/ns0:WorkDescriptionLines" w:storeItemID="{94C26507-4E1F-4B9E-818B-ACF0522ED9D0}"/>
        <w15:repeatingSection/>
      </w:sdtPr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Order_Conf_2/50068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_2/50068/'" w:xpath="/ns0:NavWordReportXmlPart[1]/ns0:Header[1]/ns0:WorkDescriptionLines[1]/ns0:WorkDescriptionLine[1]" w:storeItemID="{94C26507-4E1F-4B9E-818B-ACF0522ED9D0}"/>
                <w:text/>
              </w:sdtPr>
              <w:sdtContent>
                <w:p w:rsidR="00654762" w:rsidP="00C64008" w:rsidRDefault="00654762" w14:paraId="5298A7B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9C75FB" w:rsidP="00676789" w:rsidRDefault="009C75FB" w14:paraId="4567A2F9" w14:textId="77777777"/>
    <w:tbl>
      <w:tblPr>
        <w:tblStyle w:val="TableGrid"/>
        <w:tblW w:w="105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0"/>
        <w:gridCol w:w="2340"/>
        <w:gridCol w:w="900"/>
        <w:gridCol w:w="810"/>
        <w:gridCol w:w="630"/>
        <w:gridCol w:w="720"/>
        <w:gridCol w:w="1080"/>
        <w:gridCol w:w="1080"/>
        <w:gridCol w:w="720"/>
        <w:gridCol w:w="1273"/>
      </w:tblGrid>
      <w:tr w:rsidRPr="008350A8" w:rsidR="001F2043" w:rsidTr="00116390" w14:paraId="6B67A4E9" w14:textId="77777777">
        <w:trPr>
          <w:trHeight w:val="523"/>
        </w:trPr>
        <w:sdt>
          <w:sdtPr>
            <w:alias w:val="#Nav: /Header/Line/ItemNo_Line_Lbl"/>
            <w:tag w:val="#Nav: Standard_Sales_Order_Conf_2/50068"/>
            <w:id w:val="771446451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ItemNo_Line_Lbl[1]" w:storeItemID="{94C26507-4E1F-4B9E-818B-ACF0522ED9D0}"/>
            <w:text/>
          </w:sdtPr>
          <w:sdtContent>
            <w:tc>
              <w:tcPr>
                <w:tcW w:w="990" w:type="dxa"/>
                <w:tcBorders>
                  <w:bottom w:val="single" w:color="auto" w:sz="4" w:space="0"/>
                </w:tcBorders>
                <w:vAlign w:val="bottom"/>
              </w:tcPr>
              <w:p w:rsidRPr="008350A8" w:rsidR="00E75A3F" w:rsidP="008350A8" w:rsidRDefault="00E75A3F" w14:paraId="33E415D5" w14:textId="77777777">
                <w:pPr>
                  <w:pStyle w:val="Heading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_2/50068"/>
            <w:id w:val="1545399846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Description_Line_Lbl[1]" w:storeItemID="{94C26507-4E1F-4B9E-818B-ACF0522ED9D0}"/>
            <w:text/>
          </w:sdtPr>
          <w:sdtContent>
            <w:tc>
              <w:tcPr>
                <w:tcW w:w="2340" w:type="dxa"/>
                <w:tcBorders>
                  <w:bottom w:val="single" w:color="auto" w:sz="4" w:space="0"/>
                </w:tcBorders>
                <w:vAlign w:val="bottom"/>
              </w:tcPr>
              <w:p w:rsidRPr="008350A8" w:rsidR="00E75A3F" w:rsidP="008350A8" w:rsidRDefault="00E75A3F" w14:paraId="50264B05" w14:textId="77777777">
                <w:pPr>
                  <w:pStyle w:val="Heading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_2/50068"/>
            <w:id w:val="616415257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Quantity_Line_Lbl[1]" w:storeItemID="{94C26507-4E1F-4B9E-818B-ACF0522ED9D0}"/>
            <w:text/>
          </w:sdtPr>
          <w:sdtContent>
            <w:tc>
              <w:tcPr>
                <w:tcW w:w="900" w:type="dxa"/>
                <w:tcBorders>
                  <w:bottom w:val="single" w:color="auto" w:sz="4" w:space="0"/>
                </w:tcBorders>
                <w:vAlign w:val="bottom"/>
              </w:tcPr>
              <w:p w:rsidRPr="008350A8" w:rsidR="00E75A3F" w:rsidP="008350A8" w:rsidRDefault="00E75A3F" w14:paraId="6818D2F5" w14:textId="77777777">
                <w:pPr>
                  <w:pStyle w:val="Heading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810" w:type="dxa"/>
            <w:tcBorders>
              <w:bottom w:val="single" w:color="auto" w:sz="4" w:space="0"/>
            </w:tcBorders>
            <w:vAlign w:val="bottom"/>
          </w:tcPr>
          <w:p w:rsidRPr="008350A8" w:rsidR="00E75A3F" w:rsidP="008350A8" w:rsidRDefault="00E75A3F" w14:paraId="1B620089" w14:textId="77777777">
            <w:pPr>
              <w:pStyle w:val="Heading1"/>
            </w:pPr>
          </w:p>
        </w:tc>
        <w:tc>
          <w:tcPr>
            <w:tcW w:w="630" w:type="dxa"/>
            <w:tcBorders>
              <w:bottom w:val="single" w:color="auto" w:sz="4" w:space="0"/>
            </w:tcBorders>
          </w:tcPr>
          <w:p w:rsidR="00E75A3F" w:rsidP="008350A8" w:rsidRDefault="00483D9C" w14:paraId="495793E2" w14:textId="108492B5">
            <w:pPr>
              <w:pStyle w:val="Heading1"/>
              <w:jc w:val="right"/>
            </w:pPr>
            <w:r>
              <w:t>No. of Days</w:t>
            </w:r>
          </w:p>
        </w:tc>
        <w:tc>
          <w:tcPr>
            <w:tcW w:w="720" w:type="dxa"/>
            <w:tcBorders>
              <w:bottom w:val="single" w:color="auto" w:sz="4" w:space="0"/>
            </w:tcBorders>
          </w:tcPr>
          <w:p w:rsidR="00E75A3F" w:rsidP="008350A8" w:rsidRDefault="00483D9C" w14:paraId="1297C321" w14:textId="59B4BEDD">
            <w:pPr>
              <w:pStyle w:val="Heading1"/>
              <w:jc w:val="right"/>
            </w:pPr>
            <w:r>
              <w:t>No. of People</w:t>
            </w:r>
          </w:p>
        </w:tc>
        <w:sdt>
          <w:sdtPr>
            <w:alias w:val="#Nav: /Header/Line/UnitPrice_Lbl"/>
            <w:tag w:val="#Nav: Standard_Sales_Order_Conf_2/50068"/>
            <w:id w:val="-1521079236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UnitPrice_Lbl[1]" w:storeItemID="{94C26507-4E1F-4B9E-818B-ACF0522ED9D0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8350A8" w:rsidR="00E75A3F" w:rsidP="008350A8" w:rsidRDefault="00E75A3F" w14:paraId="19BB4118" w14:textId="3B49A04F">
                <w:pPr>
                  <w:pStyle w:val="Heading1"/>
                  <w:jc w:val="right"/>
                </w:pPr>
                <w:r w:rsidRPr="008350A8">
                  <w:t>UnitPrice_Lbl</w:t>
                </w:r>
              </w:p>
            </w:tc>
          </w:sdtContent>
        </w:sdt>
        <w:tc>
          <w:tcPr>
            <w:tcW w:w="1080" w:type="dxa"/>
            <w:tcBorders>
              <w:bottom w:val="single" w:color="auto" w:sz="4" w:space="0"/>
            </w:tcBorders>
            <w:vAlign w:val="bottom"/>
          </w:tcPr>
          <w:p w:rsidRPr="008350A8" w:rsidR="00E75A3F" w:rsidP="008350A8" w:rsidRDefault="00E75A3F" w14:paraId="3FBCE779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Order_Conf_2/50068"/>
            <w:id w:val="1291246806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VATPct_Line_Lbl[1]" w:storeItemID="{94C26507-4E1F-4B9E-818B-ACF0522ED9D0}"/>
            <w:text/>
          </w:sdtPr>
          <w:sdtContent>
            <w:tc>
              <w:tcPr>
                <w:tcW w:w="720" w:type="dxa"/>
                <w:tcBorders>
                  <w:bottom w:val="single" w:color="auto" w:sz="4" w:space="0"/>
                </w:tcBorders>
                <w:vAlign w:val="bottom"/>
              </w:tcPr>
              <w:p w:rsidRPr="008350A8" w:rsidR="00E75A3F" w:rsidP="008350A8" w:rsidRDefault="00E75A3F" w14:paraId="4D08D7CF" w14:textId="77777777">
                <w:pPr>
                  <w:pStyle w:val="Heading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_2/50068"/>
            <w:id w:val="1532234539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Line[1]/ns0:LineAmount_Line_Lbl[1]" w:storeItemID="{94C26507-4E1F-4B9E-818B-ACF0522ED9D0}"/>
            <w:text/>
          </w:sdtPr>
          <w:sdtContent>
            <w:tc>
              <w:tcPr>
                <w:tcW w:w="1273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E75A3F" w:rsidP="008350A8" w:rsidRDefault="00E75A3F" w14:paraId="674C0BA5" w14:textId="77777777">
                <w:pPr>
                  <w:pStyle w:val="Heading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1F2043" w:rsidTr="00116390" w14:paraId="43D947A9" w14:textId="77777777">
        <w:trPr>
          <w:trHeight w:val="174"/>
        </w:trPr>
        <w:tc>
          <w:tcPr>
            <w:tcW w:w="990" w:type="dxa"/>
            <w:tcBorders>
              <w:top w:val="single" w:color="auto" w:sz="4" w:space="0"/>
            </w:tcBorders>
          </w:tcPr>
          <w:p w:rsidRPr="008350A8" w:rsidR="00E75A3F" w:rsidP="008350A8" w:rsidRDefault="00E75A3F" w14:paraId="022E7509" w14:textId="77777777">
            <w:pPr>
              <w:pStyle w:val="NoSpacing"/>
            </w:pPr>
          </w:p>
        </w:tc>
        <w:tc>
          <w:tcPr>
            <w:tcW w:w="2340" w:type="dxa"/>
            <w:tcBorders>
              <w:top w:val="single" w:color="auto" w:sz="4" w:space="0"/>
            </w:tcBorders>
          </w:tcPr>
          <w:p w:rsidRPr="008350A8" w:rsidR="00E75A3F" w:rsidP="008350A8" w:rsidRDefault="00E75A3F" w14:paraId="4B4C8D72" w14:textId="77777777">
            <w:pPr>
              <w:pStyle w:val="NoSpacing"/>
            </w:pPr>
          </w:p>
        </w:tc>
        <w:tc>
          <w:tcPr>
            <w:tcW w:w="900" w:type="dxa"/>
            <w:tcBorders>
              <w:top w:val="single" w:color="auto" w:sz="4" w:space="0"/>
            </w:tcBorders>
          </w:tcPr>
          <w:p w:rsidRPr="008350A8" w:rsidR="00E75A3F" w:rsidP="008350A8" w:rsidRDefault="00E75A3F" w14:paraId="52DB2A94" w14:textId="77777777">
            <w:pPr>
              <w:pStyle w:val="NoSpacing"/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8350A8" w:rsidR="00E75A3F" w:rsidP="008350A8" w:rsidRDefault="00E75A3F" w14:paraId="3CFD4A48" w14:textId="77777777">
            <w:pPr>
              <w:pStyle w:val="NoSpacing"/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8350A8" w:rsidR="00E75A3F" w:rsidP="008350A8" w:rsidRDefault="00E75A3F" w14:paraId="6CC6F847" w14:textId="77777777">
            <w:pPr>
              <w:pStyle w:val="NoSpacing"/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8350A8" w:rsidR="00E75A3F" w:rsidP="008350A8" w:rsidRDefault="00E75A3F" w14:paraId="06F67E51" w14:textId="77777777">
            <w:pPr>
              <w:pStyle w:val="NoSpacing"/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8350A8" w:rsidR="00E75A3F" w:rsidP="008350A8" w:rsidRDefault="00E75A3F" w14:paraId="5C176FD1" w14:textId="59720A00">
            <w:pPr>
              <w:pStyle w:val="NoSpacing"/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8350A8" w:rsidR="00E75A3F" w:rsidP="008350A8" w:rsidRDefault="00E75A3F" w14:paraId="0A297F98" w14:textId="77777777">
            <w:pPr>
              <w:pStyle w:val="NoSpacing"/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8350A8" w:rsidR="00E75A3F" w:rsidP="008350A8" w:rsidRDefault="00E75A3F" w14:paraId="75109573" w14:textId="77777777">
            <w:pPr>
              <w:pStyle w:val="NoSpacing"/>
            </w:pPr>
          </w:p>
        </w:tc>
        <w:tc>
          <w:tcPr>
            <w:tcW w:w="1273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E75A3F" w:rsidP="008350A8" w:rsidRDefault="00E75A3F" w14:paraId="1842559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_2/50068"/>
          <w:id w:val="1327254768"/>
          <w15:dataBinding w:prefixMappings="xmlns:ns0='urn:microsoft-dynamics-nav/reports/Standard_Sales_Order_Conf_2/50068/'" w:xpath="/ns0:NavWordReportXmlPart[1]/ns0:Header[1]/ns0:Line" w:storeItemID="{94C26507-4E1F-4B9E-818B-ACF0522ED9D0}"/>
          <w15:repeatingSection/>
        </w:sdtPr>
        <w:sdtContent>
          <w:sdt>
            <w:sdtPr>
              <w:id w:val="872800820"/>
              <w:placeholder>
                <w:docPart w:val="6B71C013308B412BAB967051E5A76591"/>
              </w:placeholder>
              <w15:repeatingSectionItem/>
            </w:sdtPr>
            <w:sdtContent>
              <w:tr w:rsidRPr="008350A8" w:rsidR="001F2043" w:rsidTr="00116390" w14:paraId="0FB49025" w14:textId="77777777">
                <w:trPr>
                  <w:trHeight w:val="1161"/>
                </w:trPr>
                <w:sdt>
                  <w:sdtPr>
                    <w:alias w:val="#Nav: /Header/Line/ItemNo_Line"/>
                    <w:tag w:val="#Nav: Standard_Sales_Order_Conf_2/50068"/>
                    <w:id w:val="-1032108260"/>
                    <w:placeholder>
                      <w:docPart w:val="F568F0E1E8B142BAAAF07268DADE4E6B"/>
                    </w:placeholder>
                    <w:dataBinding w:prefixMappings="xmlns:ns0='urn:microsoft-dynamics-nav/reports/Standard_Sales_Order_Conf_2/50068/'" w:xpath="/ns0:NavWordReportXmlPart[1]/ns0:Header[1]/ns0:Line[1]/ns0:ItemNo_Line[1]" w:storeItemID="{94C26507-4E1F-4B9E-818B-ACF0522ED9D0}"/>
                    <w:text/>
                  </w:sdtPr>
                  <w:sdtContent>
                    <w:tc>
                      <w:tcPr>
                        <w:tcW w:w="990" w:type="dxa"/>
                      </w:tcPr>
                      <w:p w:rsidRPr="008350A8" w:rsidR="00E75A3F" w:rsidP="00C64008" w:rsidRDefault="00E75A3F" w14:paraId="019EE9C7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_2/50068"/>
                    <w:id w:val="-1420935410"/>
                    <w:placeholder>
                      <w:docPart w:val="0E9001387D254950A69A160DF21AAF88"/>
                    </w:placeholder>
                    <w:dataBinding w:prefixMappings="xmlns:ns0='urn:microsoft-dynamics-nav/reports/Standard_Sales_Order_Conf_2/50068/'" w:xpath="/ns0:NavWordReportXmlPart[1]/ns0:Header[1]/ns0:Line[1]/ns0:Description_Line[1]" w:storeItemID="{94C26507-4E1F-4B9E-818B-ACF0522ED9D0}"/>
                    <w:text/>
                  </w:sdtPr>
                  <w:sdtContent>
                    <w:tc>
                      <w:tcPr>
                        <w:tcW w:w="2340" w:type="dxa"/>
                      </w:tcPr>
                      <w:p w:rsidRPr="008350A8" w:rsidR="00E75A3F" w:rsidP="00C64008" w:rsidRDefault="00E75A3F" w14:paraId="487B206E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_2/50068"/>
                    <w:id w:val="382909601"/>
                    <w:placeholder>
                      <w:docPart w:val="1684838B9ED54118AEF4EF5678803CC3"/>
                    </w:placeholder>
                    <w:dataBinding w:prefixMappings="xmlns:ns0='urn:microsoft-dynamics-nav/reports/Standard_Sales_Order_Conf_2/50068/'" w:xpath="/ns0:NavWordReportXmlPart[1]/ns0:Header[1]/ns0:Line[1]/ns0:Quantity_Line[1]" w:storeItemID="{94C26507-4E1F-4B9E-818B-ACF0522ED9D0}"/>
                    <w:text/>
                  </w:sdtPr>
                  <w:sdtContent>
                    <w:tc>
                      <w:tcPr>
                        <w:tcW w:w="900" w:type="dxa"/>
                      </w:tcPr>
                      <w:p w:rsidRPr="008350A8" w:rsidR="00E75A3F" w:rsidP="00C64008" w:rsidRDefault="00E75A3F" w14:paraId="3697EB16" w14:textId="77777777"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_2/50068"/>
                    <w:id w:val="436108881"/>
                    <w:placeholder>
                      <w:docPart w:val="1E75E11FC2A04906B55FE3CCF1465853"/>
                    </w:placeholder>
                    <w:dataBinding w:prefixMappings="xmlns:ns0='urn:microsoft-dynamics-nav/reports/Standard_Sales_Order_Conf_2/50068/'" w:xpath="/ns0:NavWordReportXmlPart[1]/ns0:Header[1]/ns0:Line[1]/ns0:UnitOfMeasure[1]" w:storeItemID="{94C26507-4E1F-4B9E-818B-ACF0522ED9D0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8350A8" w:rsidR="00E75A3F" w:rsidP="00C64008" w:rsidRDefault="00E75A3F" w14:paraId="7D228919" w14:textId="77777777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749937329"/>
                    <w:placeholder>
                      <w:docPart w:val="0ED4CEE247D54491BA7714FEA08CD511"/>
                    </w:placeholder>
                    <w:dataBinding w:prefixMappings="xmlns:ns0='urn:microsoft-dynamics-nav/reports/Standard_Sales_Order_Conf_2/50068/'" w:xpath="/ns0:NavWordReportXmlPart[1]/ns0:Header[1]/ns0:Line[1]/ns0:NoOfDays_SalesLine[1]" w:storeItemID="{94C26507-4E1F-4B9E-818B-ACF0522ED9D0}"/>
                    <w:text/>
                    <w:alias w:val="#Nav: /Header/Line/NoOfDays_SalesLine"/>
                    <w:tag w:val="#Nav: Standard_Sales_Order_Conf_2/50068"/>
                  </w:sdtPr>
                  <w:sdtContent>
                    <w:tc>
                      <w:tcPr>
                        <w:tcW w:w="630" w:type="dxa"/>
                      </w:tcPr>
                      <w:p w:rsidR="00E75A3F" w:rsidP="00C64008" w:rsidRDefault="00E75A3F" w14:paraId="3E5DBD0A" w14:textId="374F6FE3">
                        <w:proofErr w:type="spellStart"/>
                        <w:r>
                          <w:t>NoOfDays_SalesLine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552805960"/>
                    <w:placeholder>
                      <w:docPart w:val="DefaultPlaceholder_-1854013440"/>
                    </w:placeholder>
                    <w:dataBinding w:prefixMappings="xmlns:ns0='urn:microsoft-dynamics-nav/reports/Standard_Sales_Order_Conf_2/50068/'" w:xpath="/ns0:NavWordReportXmlPart[1]/ns0:Header[1]/ns0:Line[1]/ns0:NoOfPeople_SalesLine[1]" w:storeItemID="{94C26507-4E1F-4B9E-818B-ACF0522ED9D0}"/>
                    <w:text/>
                    <w:alias w:val="#Nav: /Header/Line/NoOfPeople_SalesLine"/>
                    <w:tag w:val="#Nav: Standard_Sales_Order_Conf_2/50068"/>
                  </w:sdtPr>
                  <w:sdtContent>
                    <w:tc>
                      <w:tcPr>
                        <w:tcW w:w="720" w:type="dxa"/>
                      </w:tcPr>
                      <w:p w:rsidR="00E75A3F" w:rsidP="00C64008" w:rsidRDefault="00E75A3F" w14:paraId="647EAD66" w14:textId="55ED08DA">
                        <w:proofErr w:type="spellStart"/>
                        <w:r>
                          <w:t>NoOfPeople_SalesLine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_2/50068"/>
                    <w:id w:val="773364929"/>
                    <w:placeholder>
                      <w:docPart w:val="085377225DDF4B9C9FC083276E4F2FB4"/>
                    </w:placeholder>
                    <w:dataBinding w:prefixMappings="xmlns:ns0='urn:microsoft-dynamics-nav/reports/Standard_Sales_Order_Conf_2/50068/'" w:xpath="/ns0:NavWordReportXmlPart[1]/ns0:Header[1]/ns0:Line[1]/ns0:UnitPrice[1]" w:storeItemID="{94C26507-4E1F-4B9E-818B-ACF0522ED9D0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8350A8" w:rsidR="00E75A3F" w:rsidP="005F1C83" w:rsidRDefault="00E75A3F" w14:paraId="30F289AE" w14:textId="1CC8F57E">
                        <w:pPr>
                          <w:jc w:val="center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_2/50068"/>
                    <w:id w:val="114875444"/>
                    <w:placeholder>
                      <w:docPart w:val="B7240BF251E14BE4BB22751A442FF5E5"/>
                    </w:placeholder>
                    <w:dataBinding w:prefixMappings="xmlns:ns0='urn:microsoft-dynamics-nav/reports/Standard_Sales_Order_Conf_2/50068/'" w:xpath="/ns0:NavWordReportXmlPart[1]/ns0:Header[1]/ns0:Line[1]/ns0:LineDiscountPercentText_Line[1]" w:storeItemID="{94C26507-4E1F-4B9E-818B-ACF0522ED9D0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8350A8" w:rsidR="00E75A3F" w:rsidP="005F1C83" w:rsidRDefault="00E75A3F" w14:paraId="6398ACF4" w14:textId="77777777">
                        <w:pPr>
                          <w:jc w:val="center"/>
                        </w:pPr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_2/50068"/>
                    <w:id w:val="1684940473"/>
                    <w:placeholder>
                      <w:docPart w:val="C92E86F916DE485BA9E9935976082307"/>
                    </w:placeholder>
                    <w:dataBinding w:prefixMappings="xmlns:ns0='urn:microsoft-dynamics-nav/reports/Standard_Sales_Order_Conf_2/50068/'" w:xpath="/ns0:NavWordReportXmlPart[1]/ns0:Header[1]/ns0:Line[1]/ns0:VATPct_Line[1]" w:storeItemID="{94C26507-4E1F-4B9E-818B-ACF0522ED9D0}"/>
                    <w:text/>
                  </w:sdtPr>
                  <w:sdtContent>
                    <w:tc>
                      <w:tcPr>
                        <w:tcW w:w="720" w:type="dxa"/>
                      </w:tcPr>
                      <w:p w:rsidRPr="008350A8" w:rsidR="00E75A3F" w:rsidP="005F1C83" w:rsidRDefault="00E75A3F" w14:paraId="732FF730" w14:textId="77777777">
                        <w:pPr>
                          <w:jc w:val="center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_2/50068"/>
                    <w:id w:val="-1829895906"/>
                    <w:placeholder>
                      <w:docPart w:val="C870770A66604AB295459A364ACD22D4"/>
                    </w:placeholder>
                    <w:dataBinding w:prefixMappings="xmlns:ns0='urn:microsoft-dynamics-nav/reports/Standard_Sales_Order_Conf_2/50068/'" w:xpath="/ns0:NavWordReportXmlPart[1]/ns0:Header[1]/ns0:Line[1]/ns0:LineAmount_Line[1]" w:storeItemID="{94C26507-4E1F-4B9E-818B-ACF0522ED9D0}"/>
                    <w:text/>
                  </w:sdtPr>
                  <w:sdtContent>
                    <w:tc>
                      <w:tcPr>
                        <w:tcW w:w="1273" w:type="dxa"/>
                        <w:tcMar>
                          <w:right w:w="0" w:type="dxa"/>
                        </w:tcMar>
                      </w:tcPr>
                      <w:p w:rsidRPr="008350A8" w:rsidR="00E75A3F" w:rsidP="007F4803" w:rsidRDefault="00E75A3F" w14:paraId="122AD185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1F2043" w:rsidTr="00116390" w14:paraId="017DF65C" w14:textId="77777777">
        <w:trPr>
          <w:trHeight w:val="217"/>
        </w:trPr>
        <w:tc>
          <w:tcPr>
            <w:tcW w:w="990" w:type="dxa"/>
          </w:tcPr>
          <w:p w:rsidRPr="008350A8" w:rsidR="00E75A3F" w:rsidP="008350A8" w:rsidRDefault="00E75A3F" w14:paraId="1D0A9118" w14:textId="77777777">
            <w:pPr>
              <w:pStyle w:val="NoSpacing"/>
            </w:pPr>
          </w:p>
        </w:tc>
        <w:tc>
          <w:tcPr>
            <w:tcW w:w="2340" w:type="dxa"/>
          </w:tcPr>
          <w:p w:rsidRPr="008350A8" w:rsidR="00E75A3F" w:rsidP="008350A8" w:rsidRDefault="00E75A3F" w14:paraId="396CFB4B" w14:textId="77777777">
            <w:pPr>
              <w:pStyle w:val="NoSpacing"/>
            </w:pPr>
          </w:p>
        </w:tc>
        <w:tc>
          <w:tcPr>
            <w:tcW w:w="900" w:type="dxa"/>
          </w:tcPr>
          <w:p w:rsidRPr="008350A8" w:rsidR="00E75A3F" w:rsidP="008350A8" w:rsidRDefault="00E75A3F" w14:paraId="24F14137" w14:textId="77777777">
            <w:pPr>
              <w:pStyle w:val="NoSpacing"/>
            </w:pPr>
          </w:p>
        </w:tc>
        <w:tc>
          <w:tcPr>
            <w:tcW w:w="810" w:type="dxa"/>
          </w:tcPr>
          <w:p w:rsidRPr="008350A8" w:rsidR="00E75A3F" w:rsidP="008350A8" w:rsidRDefault="00E75A3F" w14:paraId="565FB412" w14:textId="77777777">
            <w:pPr>
              <w:pStyle w:val="NoSpacing"/>
            </w:pPr>
          </w:p>
        </w:tc>
        <w:tc>
          <w:tcPr>
            <w:tcW w:w="630" w:type="dxa"/>
          </w:tcPr>
          <w:p w:rsidRPr="008350A8" w:rsidR="00E75A3F" w:rsidP="008350A8" w:rsidRDefault="00E75A3F" w14:paraId="4641705E" w14:textId="77777777">
            <w:pPr>
              <w:pStyle w:val="NoSpacing"/>
            </w:pPr>
          </w:p>
        </w:tc>
        <w:tc>
          <w:tcPr>
            <w:tcW w:w="720" w:type="dxa"/>
          </w:tcPr>
          <w:p w:rsidRPr="008350A8" w:rsidR="00E75A3F" w:rsidP="008350A8" w:rsidRDefault="00E75A3F" w14:paraId="024A6DB7" w14:textId="77777777">
            <w:pPr>
              <w:pStyle w:val="NoSpacing"/>
            </w:pPr>
          </w:p>
        </w:tc>
        <w:tc>
          <w:tcPr>
            <w:tcW w:w="1080" w:type="dxa"/>
          </w:tcPr>
          <w:p w:rsidRPr="008350A8" w:rsidR="00E75A3F" w:rsidP="008350A8" w:rsidRDefault="00E75A3F" w14:paraId="308BEF41" w14:textId="03E4F9A9">
            <w:pPr>
              <w:pStyle w:val="NoSpacing"/>
            </w:pPr>
          </w:p>
        </w:tc>
        <w:tc>
          <w:tcPr>
            <w:tcW w:w="1080" w:type="dxa"/>
          </w:tcPr>
          <w:p w:rsidRPr="008350A8" w:rsidR="00E75A3F" w:rsidP="008350A8" w:rsidRDefault="00E75A3F" w14:paraId="03666CDB" w14:textId="77777777">
            <w:pPr>
              <w:pStyle w:val="NoSpacing"/>
            </w:pPr>
          </w:p>
        </w:tc>
        <w:tc>
          <w:tcPr>
            <w:tcW w:w="720" w:type="dxa"/>
          </w:tcPr>
          <w:p w:rsidRPr="008350A8" w:rsidR="00E75A3F" w:rsidP="008350A8" w:rsidRDefault="00E75A3F" w14:paraId="0B6AB1AD" w14:textId="77777777">
            <w:pPr>
              <w:pStyle w:val="NoSpacing"/>
            </w:pPr>
          </w:p>
        </w:tc>
        <w:tc>
          <w:tcPr>
            <w:tcW w:w="1273" w:type="dxa"/>
            <w:tcMar>
              <w:right w:w="0" w:type="dxa"/>
            </w:tcMar>
          </w:tcPr>
          <w:p w:rsidRPr="008350A8" w:rsidR="00E75A3F" w:rsidP="008350A8" w:rsidRDefault="00E75A3F" w14:paraId="172F027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_2/50068"/>
          <w:id w:val="1981810996"/>
          <w15:dataBinding w:prefixMappings="xmlns:ns0='urn:microsoft-dynamics-nav/reports/Standard_Sales_Order_Conf_2/50068/'" w:xpath="/ns0:NavWordReportXmlPart[1]/ns0:Header[1]/ns0:ReportTotalsLine" w:storeItemID="{94C26507-4E1F-4B9E-818B-ACF0522ED9D0}"/>
          <w15:repeatingSection/>
        </w:sdtPr>
        <w:sdtContent>
          <w:sdt>
            <w:sdtPr>
              <w:id w:val="768507247"/>
              <w:placeholder>
                <w:docPart w:val="6B71C013308B412BAB967051E5A76591"/>
              </w:placeholder>
              <w15:repeatingSectionItem/>
            </w:sdtPr>
            <w:sdtContent>
              <w:tr w:rsidRPr="008350A8" w:rsidR="00E75A3F" w:rsidTr="00116390" w14:paraId="761CE824" w14:textId="77777777">
                <w:trPr>
                  <w:trHeight w:val="217"/>
                </w:trPr>
                <w:tc>
                  <w:tcPr>
                    <w:tcW w:w="990" w:type="dxa"/>
                  </w:tcPr>
                  <w:p w:rsidRPr="008350A8" w:rsidR="00E75A3F" w:rsidP="008350A8" w:rsidRDefault="00E75A3F" w14:paraId="5860CF35" w14:textId="77777777">
                    <w:pPr>
                      <w:pStyle w:val="NoSpacing"/>
                    </w:pPr>
                  </w:p>
                </w:tc>
                <w:tc>
                  <w:tcPr>
                    <w:tcW w:w="2340" w:type="dxa"/>
                  </w:tcPr>
                  <w:p w:rsidRPr="008350A8" w:rsidR="00E75A3F" w:rsidP="008350A8" w:rsidRDefault="00E75A3F" w14:paraId="14FA0F68" w14:textId="77777777">
                    <w:pPr>
                      <w:pStyle w:val="NoSpacing"/>
                    </w:pPr>
                  </w:p>
                </w:tc>
                <w:tc>
                  <w:tcPr>
                    <w:tcW w:w="900" w:type="dxa"/>
                  </w:tcPr>
                  <w:p w:rsidRPr="008350A8" w:rsidR="00E75A3F" w:rsidP="008350A8" w:rsidRDefault="00E75A3F" w14:paraId="582DBDFB" w14:textId="77777777">
                    <w:pPr>
                      <w:pStyle w:val="NoSpacing"/>
                    </w:pPr>
                  </w:p>
                </w:tc>
                <w:tc>
                  <w:tcPr>
                    <w:tcW w:w="810" w:type="dxa"/>
                  </w:tcPr>
                  <w:p w:rsidRPr="008350A8" w:rsidR="00E75A3F" w:rsidP="008350A8" w:rsidRDefault="00E75A3F" w14:paraId="6DDE1EAC" w14:textId="77777777">
                    <w:pPr>
                      <w:pStyle w:val="NoSpacing"/>
                    </w:pPr>
                  </w:p>
                </w:tc>
                <w:tc>
                  <w:tcPr>
                    <w:tcW w:w="630" w:type="dxa"/>
                  </w:tcPr>
                  <w:p w:rsidR="00E75A3F" w:rsidP="00C64008" w:rsidRDefault="00E75A3F" w14:paraId="38C51241" w14:textId="77777777">
                    <w:pPr>
                      <w:pStyle w:val="NoSpacing"/>
                    </w:pPr>
                  </w:p>
                </w:tc>
                <w:tc>
                  <w:tcPr>
                    <w:tcW w:w="720" w:type="dxa"/>
                  </w:tcPr>
                  <w:p w:rsidR="00E75A3F" w:rsidP="00C64008" w:rsidRDefault="00E75A3F" w14:paraId="69108042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_2/50068"/>
                    <w:id w:val="1468313313"/>
                    <w:placeholder>
                      <w:docPart w:val="33E3B4F34F344AF38EA86E6A30896E4F"/>
                    </w:placeholder>
                    <w:dataBinding w:prefixMappings="xmlns:ns0='urn:microsoft-dynamics-nav/reports/Standard_Sales_Order_Conf_2/50068/'" w:xpath="/ns0:NavWordReportXmlPart[1]/ns0:Header[1]/ns0:ReportTotalsLine[1]/ns0:Description_ReportTotalsLine[1]" w:storeItemID="{94C26507-4E1F-4B9E-818B-ACF0522ED9D0}"/>
                    <w:text/>
                  </w:sdtPr>
                  <w:sdtContent>
                    <w:tc>
                      <w:tcPr>
                        <w:tcW w:w="2880" w:type="dxa"/>
                        <w:gridSpan w:val="3"/>
                      </w:tcPr>
                      <w:p w:rsidRPr="008350A8" w:rsidR="00E75A3F" w:rsidP="00C64008" w:rsidRDefault="00E75A3F" w14:paraId="7D4B9A2D" w14:textId="2FDDBFB6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_2/50068"/>
                    <w:id w:val="1520812946"/>
                    <w:placeholder>
                      <w:docPart w:val="33E3B4F34F344AF38EA86E6A30896E4F"/>
                    </w:placeholder>
                    <w:dataBinding w:prefixMappings="xmlns:ns0='urn:microsoft-dynamics-nav/reports/Standard_Sales_Order_Conf_2/50068/'" w:xpath="/ns0:NavWordReportXmlPart[1]/ns0:Header[1]/ns0:ReportTotalsLine[1]/ns0:Amount_ReportTotalsLine[1]" w:storeItemID="{94C26507-4E1F-4B9E-818B-ACF0522ED9D0}"/>
                    <w:text/>
                  </w:sdtPr>
                  <w:sdtContent>
                    <w:tc>
                      <w:tcPr>
                        <w:tcW w:w="1273" w:type="dxa"/>
                        <w:tcMar>
                          <w:right w:w="0" w:type="dxa"/>
                        </w:tcMar>
                      </w:tcPr>
                      <w:p w:rsidRPr="008350A8" w:rsidR="00E75A3F" w:rsidP="00C64008" w:rsidRDefault="00E75A3F" w14:paraId="5866AD8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E75A3F" w:rsidTr="00116390" w14:paraId="2CF40FED" w14:textId="77777777">
        <w:trPr>
          <w:trHeight w:val="108"/>
        </w:trPr>
        <w:tc>
          <w:tcPr>
            <w:tcW w:w="990" w:type="dxa"/>
          </w:tcPr>
          <w:p w:rsidRPr="008350A8" w:rsidR="00E75A3F" w:rsidP="008350A8" w:rsidRDefault="00E75A3F" w14:paraId="4E0298D3" w14:textId="77777777">
            <w:pPr>
              <w:pStyle w:val="NoSpacing"/>
            </w:pPr>
          </w:p>
        </w:tc>
        <w:tc>
          <w:tcPr>
            <w:tcW w:w="2340" w:type="dxa"/>
          </w:tcPr>
          <w:p w:rsidRPr="008350A8" w:rsidR="00E75A3F" w:rsidP="008350A8" w:rsidRDefault="00E75A3F" w14:paraId="54ADB848" w14:textId="77777777">
            <w:pPr>
              <w:pStyle w:val="NoSpacing"/>
            </w:pPr>
          </w:p>
        </w:tc>
        <w:tc>
          <w:tcPr>
            <w:tcW w:w="900" w:type="dxa"/>
          </w:tcPr>
          <w:p w:rsidRPr="008350A8" w:rsidR="00E75A3F" w:rsidP="008350A8" w:rsidRDefault="00E75A3F" w14:paraId="278395FF" w14:textId="77777777">
            <w:pPr>
              <w:pStyle w:val="NoSpacing"/>
            </w:pPr>
          </w:p>
        </w:tc>
        <w:tc>
          <w:tcPr>
            <w:tcW w:w="810" w:type="dxa"/>
          </w:tcPr>
          <w:p w:rsidRPr="008350A8" w:rsidR="00E75A3F" w:rsidP="008350A8" w:rsidRDefault="00E75A3F" w14:paraId="7E1E2A6E" w14:textId="77777777">
            <w:pPr>
              <w:pStyle w:val="NoSpacing"/>
            </w:pPr>
          </w:p>
        </w:tc>
        <w:tc>
          <w:tcPr>
            <w:tcW w:w="630" w:type="dxa"/>
          </w:tcPr>
          <w:p w:rsidRPr="008350A8" w:rsidR="00E75A3F" w:rsidP="008350A8" w:rsidRDefault="00E75A3F" w14:paraId="331573B7" w14:textId="77777777">
            <w:pPr>
              <w:pStyle w:val="NoSpacing"/>
            </w:pPr>
          </w:p>
        </w:tc>
        <w:tc>
          <w:tcPr>
            <w:tcW w:w="720" w:type="dxa"/>
          </w:tcPr>
          <w:p w:rsidRPr="008350A8" w:rsidR="00E75A3F" w:rsidP="008350A8" w:rsidRDefault="00E75A3F" w14:paraId="6E01826F" w14:textId="77777777">
            <w:pPr>
              <w:pStyle w:val="NoSpacing"/>
            </w:pPr>
          </w:p>
        </w:tc>
        <w:tc>
          <w:tcPr>
            <w:tcW w:w="2880" w:type="dxa"/>
            <w:gridSpan w:val="3"/>
          </w:tcPr>
          <w:p w:rsidRPr="008350A8" w:rsidR="00E75A3F" w:rsidP="008350A8" w:rsidRDefault="00E75A3F" w14:paraId="664EB326" w14:textId="3F02EB16">
            <w:pPr>
              <w:pStyle w:val="NoSpacing"/>
            </w:pPr>
          </w:p>
        </w:tc>
        <w:tc>
          <w:tcPr>
            <w:tcW w:w="1273" w:type="dxa"/>
            <w:tcMar>
              <w:right w:w="0" w:type="dxa"/>
            </w:tcMar>
          </w:tcPr>
          <w:p w:rsidRPr="008350A8" w:rsidR="00E75A3F" w:rsidP="008350A8" w:rsidRDefault="00E75A3F" w14:paraId="743B95F0" w14:textId="77777777">
            <w:pPr>
              <w:pStyle w:val="NoSpacing"/>
            </w:pPr>
          </w:p>
        </w:tc>
      </w:tr>
      <w:tr w:rsidRPr="008350A8" w:rsidR="00E75A3F" w:rsidTr="00116390" w14:paraId="67BB359B" w14:textId="77777777">
        <w:trPr>
          <w:trHeight w:val="217"/>
        </w:trPr>
        <w:tc>
          <w:tcPr>
            <w:tcW w:w="990" w:type="dxa"/>
          </w:tcPr>
          <w:p w:rsidRPr="008350A8" w:rsidR="00E75A3F" w:rsidP="008350A8" w:rsidRDefault="00E75A3F" w14:paraId="2A13B4C4" w14:textId="77777777">
            <w:pPr>
              <w:pStyle w:val="NoSpacing"/>
            </w:pPr>
          </w:p>
        </w:tc>
        <w:tc>
          <w:tcPr>
            <w:tcW w:w="2340" w:type="dxa"/>
          </w:tcPr>
          <w:p w:rsidRPr="008350A8" w:rsidR="00E75A3F" w:rsidP="008350A8" w:rsidRDefault="00E75A3F" w14:paraId="510A897C" w14:textId="77777777">
            <w:pPr>
              <w:pStyle w:val="NoSpacing"/>
            </w:pPr>
          </w:p>
        </w:tc>
        <w:tc>
          <w:tcPr>
            <w:tcW w:w="900" w:type="dxa"/>
          </w:tcPr>
          <w:p w:rsidRPr="008350A8" w:rsidR="00E75A3F" w:rsidP="008350A8" w:rsidRDefault="00E75A3F" w14:paraId="1C49426D" w14:textId="77777777">
            <w:pPr>
              <w:pStyle w:val="NoSpacing"/>
            </w:pPr>
          </w:p>
        </w:tc>
        <w:tc>
          <w:tcPr>
            <w:tcW w:w="810" w:type="dxa"/>
          </w:tcPr>
          <w:p w:rsidRPr="008350A8" w:rsidR="00E75A3F" w:rsidP="008350A8" w:rsidRDefault="00E75A3F" w14:paraId="4186040C" w14:textId="77777777">
            <w:pPr>
              <w:pStyle w:val="NoSpacing"/>
            </w:pPr>
          </w:p>
        </w:tc>
        <w:tc>
          <w:tcPr>
            <w:tcW w:w="630" w:type="dxa"/>
          </w:tcPr>
          <w:p w:rsidR="00E75A3F" w:rsidP="008350A8" w:rsidRDefault="00E75A3F" w14:paraId="02AFA199" w14:textId="77777777">
            <w:pPr>
              <w:pStyle w:val="NoSpacing"/>
              <w:rPr>
                <w:rStyle w:val="Strong"/>
              </w:rPr>
            </w:pPr>
          </w:p>
        </w:tc>
        <w:tc>
          <w:tcPr>
            <w:tcW w:w="720" w:type="dxa"/>
          </w:tcPr>
          <w:p w:rsidR="00E75A3F" w:rsidP="008350A8" w:rsidRDefault="00E75A3F" w14:paraId="0AD18280" w14:textId="77777777">
            <w:pPr>
              <w:pStyle w:val="NoSpacing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_2/50068"/>
            <w:id w:val="1496384203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Totals[1]/ns0:TotalIncludingVATText[1]" w:storeItemID="{94C26507-4E1F-4B9E-818B-ACF0522ED9D0}"/>
            <w:text/>
          </w:sdtPr>
          <w:sdtContent>
            <w:tc>
              <w:tcPr>
                <w:tcW w:w="2880" w:type="dxa"/>
                <w:gridSpan w:val="3"/>
                <w:tcBorders>
                  <w:bottom w:val="single" w:color="auto" w:sz="4" w:space="0"/>
                </w:tcBorders>
              </w:tcPr>
              <w:p w:rsidRPr="008350A8" w:rsidR="00E75A3F" w:rsidP="008350A8" w:rsidRDefault="00E75A3F" w14:paraId="4D561FE4" w14:textId="6ED56005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_2/50068"/>
            <w:id w:val="1661501859"/>
            <w:placeholder>
              <w:docPart w:val="33E3B4F34F344AF38EA86E6A30896E4F"/>
            </w:placeholder>
            <w:dataBinding w:prefixMappings="xmlns:ns0='urn:microsoft-dynamics-nav/reports/Standard_Sales_Order_Conf_2/50068/'" w:xpath="/ns0:NavWordReportXmlPart[1]/ns0:Header[1]/ns0:Totals[1]/ns0:TotalAmountIncludingVAT[1]" w:storeItemID="{94C26507-4E1F-4B9E-818B-ACF0522ED9D0}"/>
            <w:text/>
          </w:sdtPr>
          <w:sdtContent>
            <w:tc>
              <w:tcPr>
                <w:tcW w:w="1273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E75A3F" w:rsidP="00826088" w:rsidRDefault="00E75A3F" w14:paraId="7C125E5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A92EC4" w:rsidR="00E41A20" w:rsidP="00E41A20" w:rsidRDefault="00E41A20" w14:paraId="054F2E44" w14:textId="77777777">
      <w:pPr>
        <w:pStyle w:val="Style1"/>
        <w:tabs>
          <w:tab w:val="left" w:pos="4290"/>
          <w:tab w:val="left" w:pos="7440"/>
        </w:tabs>
        <w:rPr>
          <w:color w:val="auto"/>
          <w:sz w:val="20"/>
          <w:u w:val="none"/>
        </w:rPr>
      </w:pPr>
      <w:r w:rsidRPr="00A92EC4">
        <w:rPr>
          <w:b/>
          <w:bCs/>
          <w:color w:val="auto"/>
          <w:u w:val="none"/>
        </w:rPr>
        <w:t>Prepared By:</w:t>
      </w:r>
      <w:r w:rsidRPr="00A92EC4">
        <w:rPr>
          <w:b/>
          <w:bCs/>
          <w:color w:val="auto"/>
          <w:u w:val="none"/>
        </w:rPr>
        <w:tab/>
        <w:t>Verified By:</w:t>
      </w:r>
      <w:r w:rsidRPr="00A92EC4">
        <w:rPr>
          <w:b/>
          <w:bCs/>
          <w:color w:val="auto"/>
          <w:u w:val="none"/>
        </w:rPr>
        <w:tab/>
        <w:t>Approved By: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E41A20" w:rsidTr="008525D2" w14:paraId="72CD3EB8" w14:textId="77777777">
        <w:sdt>
          <w:sdtPr>
            <w:alias w:val="#Nav: /Header/PreparedBy_Signature"/>
            <w:tag w:val="#Nav: Standard_Sales_Order_Conf_2/50068"/>
            <w:id w:val="895393204"/>
            <w:showingPlcHdr/>
            <w:dataBinding w:prefixMappings="xmlns:ns0='urn:microsoft-dynamics-nav/reports/Standard_Sales_Order_Conf_2/50068/'" w:xpath="/ns0:NavWordReportXmlPart[1]/ns0:Header[1]/ns0:PreparedBy_Signature[1]" w:storeItemID="{94C26507-4E1F-4B9E-818B-ACF0522ED9D0}"/>
            <w:picture/>
          </w:sdtPr>
          <w:sdtContent>
            <w:tc>
              <w:tcPr>
                <w:tcW w:w="3398" w:type="dxa"/>
              </w:tcPr>
              <w:p w:rsidR="00E41A20" w:rsidP="008525D2" w:rsidRDefault="00FF0231" w14:paraId="49AEA02C" w14:textId="00E70A99">
                <w:r>
                  <w:rPr>
                    <w:noProof/>
                  </w:rPr>
                  <w:drawing>
                    <wp:inline distT="0" distB="0" distL="0" distR="0" wp14:anchorId="672813A2" wp14:editId="45708374">
                      <wp:extent cx="1524000" cy="845820"/>
                      <wp:effectExtent l="0" t="0" r="0" b="0"/>
                      <wp:docPr id="4204350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45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Header/ExaminedBy_Signature"/>
            <w:tag w:val="#Nav: Standard_Sales_Order_Conf_2/50068"/>
            <w:id w:val="1496151930"/>
            <w:showingPlcHdr/>
            <w:dataBinding w:prefixMappings="xmlns:ns0='urn:microsoft-dynamics-nav/reports/Standard_Sales_Order_Conf_2/50068/'" w:xpath="/ns0:NavWordReportXmlPart[1]/ns0:Header[1]/ns0:ExaminedBy_Signature[1]" w:storeItemID="{94C26507-4E1F-4B9E-818B-ACF0522ED9D0}"/>
            <w:picture/>
          </w:sdtPr>
          <w:sdtContent>
            <w:tc>
              <w:tcPr>
                <w:tcW w:w="3399" w:type="dxa"/>
              </w:tcPr>
              <w:p w:rsidR="00E41A20" w:rsidP="008525D2" w:rsidRDefault="002D2F54" w14:paraId="4B439E09" w14:textId="0E380459">
                <w:r>
                  <w:rPr>
                    <w:noProof/>
                  </w:rPr>
                  <w:drawing>
                    <wp:inline distT="0" distB="0" distL="0" distR="0" wp14:anchorId="73F10997" wp14:editId="06B0BDDD">
                      <wp:extent cx="1524000" cy="815340"/>
                      <wp:effectExtent l="0" t="0" r="0" b="0"/>
                      <wp:docPr id="530169147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Header/Authorizer_Signature"/>
            <w:tag w:val="#Nav: Standard_Sales_Order_Conf_2/50068"/>
            <w:id w:val="147710370"/>
            <w:showingPlcHdr/>
            <w:dataBinding w:prefixMappings="xmlns:ns0='urn:microsoft-dynamics-nav/reports/Standard_Sales_Order_Conf_2/50068/'" w:xpath="/ns0:NavWordReportXmlPart[1]/ns0:Header[1]/ns0:Authorizer_Signature[1]" w:storeItemID="{94C26507-4E1F-4B9E-818B-ACF0522ED9D0}"/>
            <w:picture/>
          </w:sdtPr>
          <w:sdtContent>
            <w:tc>
              <w:tcPr>
                <w:tcW w:w="3399" w:type="dxa"/>
              </w:tcPr>
              <w:p w:rsidR="00E41A20" w:rsidP="008525D2" w:rsidRDefault="00830D1C" w14:paraId="7C12A83E" w14:textId="2F80D9C0">
                <w:r>
                  <w:rPr>
                    <w:noProof/>
                  </w:rPr>
                  <w:drawing>
                    <wp:inline distT="0" distB="0" distL="0" distR="0" wp14:anchorId="581FDA39" wp14:editId="44363746">
                      <wp:extent cx="1524000" cy="822960"/>
                      <wp:effectExtent l="0" t="0" r="0" b="0"/>
                      <wp:docPr id="958375920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822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E41A20" w:rsidTr="008525D2" w14:paraId="1F0378EC" w14:textId="77777777">
        <w:sdt>
          <w:sdtPr>
            <w:id w:val="-1229998749"/>
            <w:placeholder>
              <w:docPart w:val="6628F3304D6A45B5B595CCCD2D8115D0"/>
            </w:placeholder>
            <w15:dataBinding w:prefixMappings="xmlns:ns0='urn:microsoft-dynamics-nav/reports/Standard_Sales_Order_Conf_2/50068/' " w:xpath="/ns0:NavWordReportXmlPart[1]/ns0:Header[1]/ns0:PreparedBy[1]" w:storeItemID="{94C26507-4E1F-4B9E-818B-ACF0522ED9D0}" w16sdtdh:storeItemChecksum="mG2Zaw=="/>
          </w:sdtPr>
          <w:sdtContent>
            <w:tc>
              <w:tcPr>
                <w:tcW w:w="3398" w:type="dxa"/>
              </w:tcPr>
              <w:p w:rsidR="00E41A20" w:rsidP="008525D2" w:rsidRDefault="00C64008" w14:paraId="46EBFDC6" w14:textId="71FA7C60">
                <w:proofErr w:type="spellStart"/>
                <w:r>
                  <w:t>PreparedBy</w:t>
                </w:r>
                <w:proofErr w:type="spellEnd"/>
              </w:p>
            </w:tc>
          </w:sdtContent>
        </w:sdt>
        <w:sdt>
          <w:sdtPr>
            <w:id w:val="-928034686"/>
            <w:placeholder>
              <w:docPart w:val="6628F3304D6A45B5B595CCCD2D8115D0"/>
            </w:placeholder>
            <w15:dataBinding w:prefixMappings="xmlns:ns0='urn:microsoft-dynamics-nav/reports/Standard_Sales_Order_Conf_2/50068/' " w:xpath="/ns0:NavWordReportXmlPart[1]/ns0:Header[1]/ns0:ExaminedBy[1]" w:storeItemID="{94C26507-4E1F-4B9E-818B-ACF0522ED9D0}" w16sdtdh:storeItemChecksum="mG2Zaw=="/>
          </w:sdtPr>
          <w:sdtContent>
            <w:tc>
              <w:tcPr>
                <w:tcW w:w="3399" w:type="dxa"/>
              </w:tcPr>
              <w:p w:rsidR="00E41A20" w:rsidP="008525D2" w:rsidRDefault="00C64008" w14:paraId="6673622E" w14:textId="4B90456C">
                <w:proofErr w:type="spellStart"/>
                <w:r>
                  <w:t>ExaminedBy</w:t>
                </w:r>
                <w:proofErr w:type="spellEnd"/>
              </w:p>
            </w:tc>
          </w:sdtContent>
        </w:sdt>
        <w:sdt>
          <w:sdtPr>
            <w:id w:val="-1642109611"/>
            <w:placeholder>
              <w:docPart w:val="6628F3304D6A45B5B595CCCD2D8115D0"/>
            </w:placeholder>
            <w15:dataBinding w:prefixMappings="xmlns:ns0='urn:microsoft-dynamics-nav/reports/Standard_Sales_Order_Conf_2/50068/' " w:xpath="/ns0:NavWordReportXmlPart[1]/ns0:Header[1]/ns0:Authorizer[1]" w:storeItemID="{94C26507-4E1F-4B9E-818B-ACF0522ED9D0}" w16sdtdh:storeItemChecksum="mG2Zaw=="/>
          </w:sdtPr>
          <w:sdtContent>
            <w:tc>
              <w:tcPr>
                <w:tcW w:w="3399" w:type="dxa"/>
              </w:tcPr>
              <w:p w:rsidR="00E41A20" w:rsidP="008525D2" w:rsidRDefault="00C64008" w14:paraId="738A62F6" w14:textId="3C29A08D">
                <w:r>
                  <w:t>Authorizer</w:t>
                </w:r>
              </w:p>
            </w:tc>
          </w:sdtContent>
        </w:sdt>
      </w:tr>
    </w:tbl>
    <w:p w:rsidRPr="00675FB4" w:rsidR="008350A8" w:rsidP="00676789" w:rsidRDefault="008350A8" w14:paraId="14046616" w14:textId="77777777">
      <w:pPr>
        <w:rPr>
          <w:sz w:val="12"/>
          <w:szCs w:val="12"/>
        </w:rPr>
      </w:pPr>
    </w:p>
    <w:sectPr w:rsidRPr="00675FB4" w:rsidR="008350A8" w:rsidSect="00A476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6D49" w:rsidP="00E40C63" w:rsidRDefault="00566D49" w14:paraId="2EAEDDEA" w14:textId="77777777">
      <w:pPr>
        <w:spacing w:after="0"/>
      </w:pPr>
      <w:r>
        <w:separator/>
      </w:r>
    </w:p>
  </w:endnote>
  <w:endnote w:type="continuationSeparator" w:id="0">
    <w:p w:rsidR="00566D49" w:rsidP="00E40C63" w:rsidRDefault="00566D49" w14:paraId="380008F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411A3" w:rsidRDefault="002411A3" w14:paraId="17FB2A6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_2/50068"/>
          <w:id w:val="-1281032448"/>
          <w:placeholder>
            <w:docPart w:val="BB4DF878670043C0A4AACF144363537B"/>
          </w:placeholder>
          <w:dataBinding w:prefixMappings="xmlns:ns0='urn:microsoft-dynamics-nav/reports/Standard_Sales_Order_Conf_2/50068/'" w:xpath="/ns0:NavWordReportXmlPart[1]/ns0:Header[1]/ns0:CompanyLegalStatement[1]" w:storeItemID="{94C26507-4E1F-4B9E-818B-ACF0522ED9D0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2C7E703B" w14:textId="77777777">
      <w:sdt>
        <w:sdtPr>
          <w:rPr>
            <w:lang w:val="da-DK"/>
          </w:rPr>
          <w:alias w:val="#Nav: /Header/CompanyLegalStatement"/>
          <w:tag w:val="#Nav: Standard_Sales_Order_Conf_2/50068"/>
          <w:id w:val="608548200"/>
          <w:placeholder>
            <w:docPart w:val="3F7147E7BE7446119FD219DCB453672D"/>
          </w:placeholder>
          <w:dataBinding w:prefixMappings="xmlns:ns0='urn:microsoft-dynamics-nav/reports/Standard_Sales_Order_Conf_2/50068/'" w:xpath="/ns0:NavWordReportXmlPart[1]/ns0:Header[1]/ns0:CompanyLegalStatement[1]" w:storeItemID="{94C26507-4E1F-4B9E-818B-ACF0522ED9D0}"/>
          <w:text/>
        </w:sdtPr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F098D4B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296E6BC7" w14:textId="77777777">
      <w:sdt>
        <w:sdtPr>
          <w:alias w:val="#Nav: /Header/CompanyVATRegistrationNo_Lbl"/>
          <w:tag w:val="#Nav: Standard_Sales_Order_Conf_2/50068"/>
          <w:id w:val="1296021557"/>
          <w:placeholder>
            <w:docPart w:val="821DDE5DD88C4DC3B849C515FE2657DC"/>
          </w:placeholder>
          <w:dataBinding w:prefixMappings="xmlns:ns0='urn:microsoft-dynamics-nav/reports/Standard_Sales_Order_Conf_2/50068/'" w:xpath="/ns0:NavWordReportXmlPart[1]/ns0:Header[1]/ns0:CompanyVATRegistrationNo_Lbl[1]" w:storeItemID="{94C26507-4E1F-4B9E-818B-ACF0522ED9D0}"/>
          <w:text/>
        </w:sdtPr>
        <w:sdtContent>
          <w:tc>
            <w:tcPr>
              <w:tcW w:w="2551" w:type="dxa"/>
            </w:tcPr>
            <w:p w:rsidRPr="002411A3" w:rsidR="001D5AC3" w:rsidP="002411A3" w:rsidRDefault="002411A3" w14:paraId="09A45630" w14:textId="77777777">
              <w:pPr>
                <w:pStyle w:val="Heading2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_2/50068"/>
          <w:id w:val="1890613349"/>
          <w:placeholder>
            <w:docPart w:val="866C16E8914945E380BFDEE46053DFF8"/>
          </w:placeholder>
          <w:dataBinding w:prefixMappings="xmlns:ns0='urn:microsoft-dynamics-nav/reports/Standard_Sales_Order_Conf_2/50068/'" w:xpath="/ns0:NavWordReportXmlPart[1]/ns0:Header[1]/ns0:HomePage_Lbl[1]" w:storeItemID="{94C26507-4E1F-4B9E-818B-ACF0522ED9D0}"/>
          <w:text/>
        </w:sdtPr>
        <w:sdtContent>
          <w:tc>
            <w:tcPr>
              <w:tcW w:w="2552" w:type="dxa"/>
            </w:tcPr>
            <w:p w:rsidRPr="002411A3" w:rsidR="001D5AC3" w:rsidP="002411A3" w:rsidRDefault="001D5AC3" w14:paraId="008B1F3F" w14:textId="77777777">
              <w:pPr>
                <w:pStyle w:val="Heading2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_2/50068"/>
          <w:id w:val="1012960786"/>
          <w:placeholder>
            <w:docPart w:val="0C9A73E161EE410CA673109F52667D85"/>
          </w:placeholder>
          <w:dataBinding w:prefixMappings="xmlns:ns0='urn:microsoft-dynamics-nav/reports/Standard_Sales_Order_Conf_2/50068/'" w:xpath="/ns0:NavWordReportXmlPart[1]/ns0:Header[1]/ns0:CompanyPhoneNo_Lbl[1]" w:storeItemID="{94C26507-4E1F-4B9E-818B-ACF0522ED9D0}"/>
          <w:text/>
        </w:sdtPr>
        <w:sdtContent>
          <w:tc>
            <w:tcPr>
              <w:tcW w:w="2551" w:type="dxa"/>
            </w:tcPr>
            <w:p w:rsidRPr="002411A3" w:rsidR="001D5AC3" w:rsidP="002411A3" w:rsidRDefault="001D5AC3" w14:paraId="743A6304" w14:textId="77777777">
              <w:pPr>
                <w:pStyle w:val="Heading2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_2/50068"/>
          <w:id w:val="1106304509"/>
          <w:placeholder>
            <w:docPart w:val="3DBA637FBEDA417985C3D1F3F77F0AD8"/>
          </w:placeholder>
          <w:dataBinding w:prefixMappings="xmlns:ns0='urn:microsoft-dynamics-nav/reports/Standard_Sales_Order_Conf_2/50068/'" w:xpath="/ns0:NavWordReportXmlPart[1]/ns0:Header[1]/ns0:EMail_Lbl[1]" w:storeItemID="{94C26507-4E1F-4B9E-818B-ACF0522ED9D0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7EF573F5" w14:textId="77777777">
              <w:pPr>
                <w:pStyle w:val="Heading2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0EB84475" w14:textId="77777777">
      <w:sdt>
        <w:sdtPr>
          <w:alias w:val="#Nav: /Header/CompanyVATRegistrationNo"/>
          <w:tag w:val="#Nav: Standard_Sales_Order_Conf_2/50068"/>
          <w:id w:val="-292215141"/>
          <w:placeholder>
            <w:docPart w:val="D639E321D0644223A91C20E0B762C610"/>
          </w:placeholder>
          <w:dataBinding w:prefixMappings="xmlns:ns0='urn:microsoft-dynamics-nav/reports/Standard_Sales_Order_Conf_2/50068/'" w:xpath="/ns0:NavWordReportXmlPart[1]/ns0:Header[1]/ns0:CompanyVATRegistrationNo[1]" w:storeItemID="{94C26507-4E1F-4B9E-818B-ACF0522ED9D0}"/>
          <w:text/>
        </w:sdtPr>
        <w:sdtContent>
          <w:tc>
            <w:tcPr>
              <w:tcW w:w="2551" w:type="dxa"/>
            </w:tcPr>
            <w:p w:rsidR="001D5AC3" w:rsidP="002411A3" w:rsidRDefault="002411A3" w14:paraId="0C2968D1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_2/50068"/>
          <w:id w:val="-2039804412"/>
          <w:placeholder>
            <w:docPart w:val="483C77159FA44EB480FD3380B055BA97"/>
          </w:placeholder>
          <w:dataBinding w:prefixMappings="xmlns:ns0='urn:microsoft-dynamics-nav/reports/Standard_Sales_Order_Conf_2/50068/'" w:xpath="/ns0:NavWordReportXmlPart[1]/ns0:Header[1]/ns0:CompanyHomePage[1]" w:storeItemID="{94C26507-4E1F-4B9E-818B-ACF0522ED9D0}"/>
          <w:text/>
        </w:sdtPr>
        <w:sdtContent>
          <w:tc>
            <w:tcPr>
              <w:tcW w:w="2552" w:type="dxa"/>
            </w:tcPr>
            <w:p w:rsidR="001D5AC3" w:rsidP="002411A3" w:rsidRDefault="001D5AC3" w14:paraId="2BA6E442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_2/50068"/>
          <w:id w:val="-1096472806"/>
          <w:placeholder>
            <w:docPart w:val="DC9B735C7AD94CE1A15440DEF9F98377"/>
          </w:placeholder>
          <w:dataBinding w:prefixMappings="xmlns:ns0='urn:microsoft-dynamics-nav/reports/Standard_Sales_Order_Conf_2/50068/'" w:xpath="/ns0:NavWordReportXmlPart[1]/ns0:Header[1]/ns0:CompanyPhoneNo[1]" w:storeItemID="{94C26507-4E1F-4B9E-818B-ACF0522ED9D0}"/>
          <w:text/>
        </w:sdtPr>
        <w:sdtContent>
          <w:tc>
            <w:tcPr>
              <w:tcW w:w="2551" w:type="dxa"/>
            </w:tcPr>
            <w:p w:rsidR="001D5AC3" w:rsidP="002411A3" w:rsidRDefault="001D5AC3" w14:paraId="3C8F72A5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_2/50068"/>
          <w:id w:val="483051749"/>
          <w:placeholder>
            <w:docPart w:val="D96654DFCFE94D97AC43C81A3F9AD72A"/>
          </w:placeholder>
          <w:dataBinding w:prefixMappings="xmlns:ns0='urn:microsoft-dynamics-nav/reports/Standard_Sales_Order_Conf_2/50068/'" w:xpath="/ns0:NavWordReportXmlPart[1]/ns0:Header[1]/ns0:CompanyEMail[1]" w:storeItemID="{94C26507-4E1F-4B9E-818B-ACF0522ED9D0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662E066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7BDA28B" w14:textId="77777777">
      <w:sdt>
        <w:sdtPr>
          <w:alias w:val="#Nav: /Header/CompanyBankName"/>
          <w:tag w:val="#Nav: Standard_Sales_Order_Conf_2/50068"/>
          <w:id w:val="344517436"/>
          <w:placeholder>
            <w:docPart w:val="601B6C8C6FDB44DA9801D080063548E3"/>
          </w:placeholder>
          <w:dataBinding w:prefixMappings="xmlns:ns0='urn:microsoft-dynamics-nav/reports/Standard_Sales_Order_Conf_2/50068/'" w:xpath="/ns0:NavWordReportXmlPart[1]/ns0:Header[1]/ns0:CompanyBankName[1]" w:storeItemID="{94C26507-4E1F-4B9E-818B-ACF0522ED9D0}"/>
          <w:text/>
        </w:sdtPr>
        <w:sdtContent>
          <w:tc>
            <w:tcPr>
              <w:tcW w:w="2551" w:type="dxa"/>
            </w:tcPr>
            <w:p w:rsidR="001D5AC3" w:rsidP="001D5AC3" w:rsidRDefault="001D5AC3" w14:paraId="4E270855" w14:textId="77777777">
              <w:pPr>
                <w:pStyle w:val="Heading2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_2/50068"/>
          <w:id w:val="-919787168"/>
          <w:placeholder>
            <w:docPart w:val="C6BD66AFA4CF4A91899986FCBB09C9B7"/>
          </w:placeholder>
          <w:dataBinding w:prefixMappings="xmlns:ns0='urn:microsoft-dynamics-nav/reports/Standard_Sales_Order_Conf_2/50068/'" w:xpath="/ns0:NavWordReportXmlPart[1]/ns0:Header[1]/ns0:CompanyIBAN_Lbl[1]" w:storeItemID="{94C26507-4E1F-4B9E-818B-ACF0522ED9D0}"/>
          <w:text/>
        </w:sdtPr>
        <w:sdtContent>
          <w:tc>
            <w:tcPr>
              <w:tcW w:w="2552" w:type="dxa"/>
            </w:tcPr>
            <w:p w:rsidR="001D5AC3" w:rsidP="001D5AC3" w:rsidRDefault="001D5AC3" w14:paraId="4A7777D3" w14:textId="77777777">
              <w:pPr>
                <w:pStyle w:val="Heading2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_2/50068"/>
          <w:id w:val="631832452"/>
          <w:placeholder>
            <w:docPart w:val="501DE68E8A27481AA4D8416D80E0C2B1"/>
          </w:placeholder>
          <w:dataBinding w:prefixMappings="xmlns:ns0='urn:microsoft-dynamics-nav/reports/Standard_Sales_Order_Conf_2/50068/'" w:xpath="/ns0:NavWordReportXmlPart[1]/ns0:Header[1]/ns0:CompanySWIFT_Lbl[1]" w:storeItemID="{94C26507-4E1F-4B9E-818B-ACF0522ED9D0}"/>
          <w:text/>
        </w:sdtPr>
        <w:sdtContent>
          <w:tc>
            <w:tcPr>
              <w:tcW w:w="2551" w:type="dxa"/>
            </w:tcPr>
            <w:p w:rsidR="001D5AC3" w:rsidP="001D5AC3" w:rsidRDefault="001D5AC3" w14:paraId="643CB669" w14:textId="77777777">
              <w:pPr>
                <w:pStyle w:val="Heading2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_2/50068"/>
          <w:id w:val="1463994099"/>
          <w:placeholder>
            <w:docPart w:val="FFDA12B4DCE34F94B3820BAAFC62573B"/>
          </w:placeholder>
          <w:dataBinding w:prefixMappings="xmlns:ns0='urn:microsoft-dynamics-nav/reports/Standard_Sales_Order_Conf_2/50068/'" w:xpath="/ns0:NavWordReportXmlPart[1]/ns0:Header[1]/ns0:CompanyGiroNo_Lbl[1]" w:storeItemID="{94C26507-4E1F-4B9E-818B-ACF0522ED9D0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82ED568" w14:textId="77777777">
              <w:pPr>
                <w:pStyle w:val="Heading2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AB220BF" w14:textId="77777777">
      <w:tc>
        <w:tcPr>
          <w:tcW w:w="2551" w:type="dxa"/>
        </w:tcPr>
        <w:p w:rsidR="001D5AC3" w:rsidP="002F0999" w:rsidRDefault="00000000" w14:paraId="111164F9" w14:textId="77777777">
          <w:pPr>
            <w:pStyle w:val="NoSpacing"/>
          </w:pPr>
          <w:sdt>
            <w:sdtPr>
              <w:alias w:val="#Nav: /Header/CompanyBankBranchNo"/>
              <w:tag w:val="#Nav: Standard_Sales_Order_Conf_2/50068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_2/50068/'" w:xpath="/ns0:NavWordReportXmlPart[1]/ns0:Header[1]/ns0:CompanyBankBranchNo[1]" w:storeItemID="{94C26507-4E1F-4B9E-818B-ACF0522ED9D0}"/>
              <w:text/>
            </w:sdtPr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_2/50068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_2/50068/'" w:xpath="/ns0:NavWordReportXmlPart[1]/ns0:Header[1]/ns0:CompanyBankAccountNo[1]" w:storeItemID="{94C26507-4E1F-4B9E-818B-ACF0522ED9D0}"/>
              <w:text/>
            </w:sdtPr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_2/50068"/>
          <w:id w:val="1436247798"/>
          <w:placeholder>
            <w:docPart w:val="E6B91E2832C64A4EB0282B0BA694EA89"/>
          </w:placeholder>
          <w:dataBinding w:prefixMappings="xmlns:ns0='urn:microsoft-dynamics-nav/reports/Standard_Sales_Order_Conf_2/50068/'" w:xpath="/ns0:NavWordReportXmlPart[1]/ns0:Header[1]/ns0:CompanyIBAN[1]" w:storeItemID="{94C26507-4E1F-4B9E-818B-ACF0522ED9D0}"/>
          <w:text/>
        </w:sdtPr>
        <w:sdtContent>
          <w:tc>
            <w:tcPr>
              <w:tcW w:w="2552" w:type="dxa"/>
            </w:tcPr>
            <w:p w:rsidR="001D5AC3" w:rsidP="002F0999" w:rsidRDefault="001D5AC3" w14:paraId="635B59F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_2/50068"/>
          <w:id w:val="1663202774"/>
          <w:placeholder>
            <w:docPart w:val="AE9BBA4EBCE642F584071221E3254828"/>
          </w:placeholder>
          <w:dataBinding w:prefixMappings="xmlns:ns0='urn:microsoft-dynamics-nav/reports/Standard_Sales_Order_Conf_2/50068/'" w:xpath="/ns0:NavWordReportXmlPart[1]/ns0:Header[1]/ns0:CompanySWIFT[1]" w:storeItemID="{94C26507-4E1F-4B9E-818B-ACF0522ED9D0}"/>
          <w:text/>
        </w:sdtPr>
        <w:sdtContent>
          <w:tc>
            <w:tcPr>
              <w:tcW w:w="2551" w:type="dxa"/>
            </w:tcPr>
            <w:p w:rsidR="001D5AC3" w:rsidP="002F0999" w:rsidRDefault="001D5AC3" w14:paraId="4296DA01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_2/50068"/>
          <w:id w:val="539329330"/>
          <w:placeholder>
            <w:docPart w:val="EF822B86F7474C909C88489EB6BD9EB5"/>
          </w:placeholder>
          <w:dataBinding w:prefixMappings="xmlns:ns0='urn:microsoft-dynamics-nav/reports/Standard_Sales_Order_Conf_2/50068/'" w:xpath="/ns0:NavWordReportXmlPart[1]/ns0:Header[1]/ns0:CompanyGiroNo[1]" w:storeItemID="{94C26507-4E1F-4B9E-818B-ACF0522ED9D0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30363593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0E9EF8C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6D49" w:rsidP="00E40C63" w:rsidRDefault="00566D49" w14:paraId="4B7E5615" w14:textId="77777777">
      <w:pPr>
        <w:spacing w:after="0"/>
      </w:pPr>
      <w:r>
        <w:separator/>
      </w:r>
    </w:p>
  </w:footnote>
  <w:footnote w:type="continuationSeparator" w:id="0">
    <w:p w:rsidR="00566D49" w:rsidP="00E40C63" w:rsidRDefault="00566D49" w14:paraId="0486812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411A3" w:rsidRDefault="002411A3" w14:paraId="4B881F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6491B22" w14:textId="77777777">
      <w:tc>
        <w:tcPr>
          <w:tcW w:w="5098" w:type="dxa"/>
        </w:tcPr>
        <w:p w:rsidRPr="002F0999" w:rsidR="002F0999" w:rsidP="002F0999" w:rsidRDefault="00000000" w14:paraId="63EFBD4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_2/50068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_2/50068/'" w:xpath="/ns0:NavWordReportXmlPart[1]/ns0:Header[1]/ns0:Invoice_Lbl[1]" w:storeItemID="{94C26507-4E1F-4B9E-818B-ACF0522ED9D0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Pr="002F0999" w:rsid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_2/50068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_2/50068/'" w:xpath="/ns0:NavWordReportXmlPart[1]/ns0:Header[1]/ns0:DocumentNo[1]" w:storeItemID="{94C26507-4E1F-4B9E-818B-ACF0522ED9D0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_2/50068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_2/50068/'" w:xpath="/ns0:NavWordReportXmlPart[1]/ns0:Header[1]/ns0:DocumentDate[1]" w:storeItemID="{94C26507-4E1F-4B9E-818B-ACF0522ED9D0}"/>
            <w:text/>
          </w:sdtPr>
          <w:sdtContent>
            <w:p w:rsidRPr="002F2688" w:rsidR="002F0999" w:rsidP="002F0999" w:rsidRDefault="002F0999" w14:paraId="7F3D6A8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00000" w14:paraId="722C315A" w14:textId="77777777">
          <w:pPr>
            <w:pStyle w:val="Subtitle"/>
          </w:pPr>
          <w:sdt>
            <w:sdtPr>
              <w:alias w:val="#Nav: /Header/Page_Lbl"/>
              <w:tag w:val="#Nav: Standard_Sales_Order_Conf_2/50068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_2/50068/'" w:xpath="/ns0:NavWordReportXmlPart[1]/ns0:Header[1]/ns0:Page_Lbl[1]" w:storeItemID="{94C26507-4E1F-4B9E-818B-ACF0522ED9D0}"/>
              <w:text/>
            </w:sdtPr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2604C3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:rsidR="00D6006D" w:rsidP="001D1CE2" w:rsidRDefault="00D6006D" w14:paraId="246E3D0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427648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DA2E41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43D73066" w14:textId="77777777">
      <w:tc>
        <w:tcPr>
          <w:tcW w:w="5098" w:type="dxa"/>
        </w:tcPr>
        <w:p w:rsidRPr="0026269B" w:rsidR="002F2688" w:rsidP="002F2688" w:rsidRDefault="00000000" w14:paraId="568AEA07" w14:textId="77777777">
          <w:pPr>
            <w:pStyle w:val="Title"/>
          </w:pPr>
          <w:sdt>
            <w:sdtPr>
              <w:alias w:val="#Nav: /Header/Invoice_Lbl"/>
              <w:tag w:val="#Nav: Standard_Sales_Order_Conf_2/50068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_2/50068/'" w:xpath="/ns0:NavWordReportXmlPart[1]/ns0:Header[1]/ns0:Invoice_Lbl[1]" w:storeItemID="{94C26507-4E1F-4B9E-818B-ACF0522ED9D0}"/>
              <w:text/>
            </w:sdtPr>
            <w:sdtContent>
              <w:proofErr w:type="spellStart"/>
              <w:r w:rsidRPr="0026269B" w:rsidR="002F2688">
                <w:t>Invoice_Lbl</w:t>
              </w:r>
              <w:proofErr w:type="spellEnd"/>
            </w:sdtContent>
          </w:sdt>
          <w:r w:rsidRPr="0026269B" w:rsidR="002F2688">
            <w:t xml:space="preserve"> </w:t>
          </w:r>
          <w:sdt>
            <w:sdtPr>
              <w:alias w:val="#Nav: /Header/DocumentNo"/>
              <w:tag w:val="#Nav: Standard_Sales_Order_Conf_2/50068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_2/50068/'" w:xpath="/ns0:NavWordReportXmlPart[1]/ns0:Header[1]/ns0:DocumentNo[1]" w:storeItemID="{94C26507-4E1F-4B9E-818B-ACF0522ED9D0}"/>
              <w:text/>
            </w:sdtPr>
            <w:sdtContent>
              <w:proofErr w:type="spellStart"/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_2/50068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_2/50068/'" w:xpath="/ns0:NavWordReportXmlPart[1]/ns0:Header[1]/ns0:DocumentDate[1]" w:storeItemID="{94C26507-4E1F-4B9E-818B-ACF0522ED9D0}"/>
            <w:text/>
          </w:sdtPr>
          <w:sdtContent>
            <w:p w:rsidRPr="002F2688" w:rsidR="002F2688" w:rsidP="002F2688" w:rsidRDefault="002F2688" w14:paraId="2A40F725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000000" w14:paraId="19560FCD" w14:textId="77777777">
          <w:pPr>
            <w:pStyle w:val="Subtitle"/>
          </w:pPr>
          <w:sdt>
            <w:sdtPr>
              <w:alias w:val="#Nav: /Header/Page_Lbl"/>
              <w:tag w:val="#Nav: Standard_Sales_Order_Conf_2/50068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_2/50068/'" w:xpath="/ns0:NavWordReportXmlPart[1]/ns0:Header[1]/ns0:Page_Lbl[1]" w:storeItemID="{94C26507-4E1F-4B9E-818B-ACF0522ED9D0}"/>
              <w:text/>
            </w:sdtPr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2220D6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2220D6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:rsidR="002F2688" w:rsidP="002F2688" w:rsidRDefault="002F2688" w14:paraId="15A8D848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_2/50068"/>
            <w:id w:val="-283887918"/>
            <w:dataBinding w:prefixMappings="xmlns:ns0='urn:microsoft-dynamics-nav/reports/Standard_Sales_Order_Conf_2/50068/'" w:xpath="/ns0:NavWordReportXmlPart[1]/ns0:Header[1]/ns0:CompanyPicture[1]" w:storeItemID="{94C26507-4E1F-4B9E-818B-ACF0522ED9D0}"/>
            <w:picture/>
          </w:sdtPr>
          <w:sdtContent>
            <w:p w:rsidR="002F2688" w:rsidP="002F2688" w:rsidRDefault="002F2688" w14:paraId="097E0D76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9B861EF" wp14:editId="1191F647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1688C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4124"/>
    <w:rsid w:val="00116390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1F2043"/>
    <w:rsid w:val="0020108A"/>
    <w:rsid w:val="002220D6"/>
    <w:rsid w:val="00235CA0"/>
    <w:rsid w:val="002411A3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C4E66"/>
    <w:rsid w:val="002C63AB"/>
    <w:rsid w:val="002D2F54"/>
    <w:rsid w:val="002E2A56"/>
    <w:rsid w:val="002F0999"/>
    <w:rsid w:val="002F2688"/>
    <w:rsid w:val="00334A3E"/>
    <w:rsid w:val="00337723"/>
    <w:rsid w:val="00355E20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483D9C"/>
    <w:rsid w:val="00492354"/>
    <w:rsid w:val="004A4D71"/>
    <w:rsid w:val="004B22F6"/>
    <w:rsid w:val="004B47ED"/>
    <w:rsid w:val="004B6FE5"/>
    <w:rsid w:val="004C60A5"/>
    <w:rsid w:val="004E5375"/>
    <w:rsid w:val="004F2432"/>
    <w:rsid w:val="0051660C"/>
    <w:rsid w:val="00524FE6"/>
    <w:rsid w:val="00543913"/>
    <w:rsid w:val="00552846"/>
    <w:rsid w:val="00563DCD"/>
    <w:rsid w:val="00566D49"/>
    <w:rsid w:val="005731CF"/>
    <w:rsid w:val="00587157"/>
    <w:rsid w:val="00595F7F"/>
    <w:rsid w:val="005963DE"/>
    <w:rsid w:val="005A0994"/>
    <w:rsid w:val="005F1C83"/>
    <w:rsid w:val="005F2559"/>
    <w:rsid w:val="005F5EC9"/>
    <w:rsid w:val="005F6BCC"/>
    <w:rsid w:val="0060202A"/>
    <w:rsid w:val="00610A30"/>
    <w:rsid w:val="00612ABF"/>
    <w:rsid w:val="006245DA"/>
    <w:rsid w:val="006363AD"/>
    <w:rsid w:val="00640F9B"/>
    <w:rsid w:val="00654762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1F35"/>
    <w:rsid w:val="007E10E9"/>
    <w:rsid w:val="007E323C"/>
    <w:rsid w:val="007E7142"/>
    <w:rsid w:val="007F4803"/>
    <w:rsid w:val="00802B5B"/>
    <w:rsid w:val="00815D27"/>
    <w:rsid w:val="00817EE6"/>
    <w:rsid w:val="00820262"/>
    <w:rsid w:val="00826088"/>
    <w:rsid w:val="00830D1C"/>
    <w:rsid w:val="008350A8"/>
    <w:rsid w:val="00836184"/>
    <w:rsid w:val="00844D12"/>
    <w:rsid w:val="00845DAF"/>
    <w:rsid w:val="00845E08"/>
    <w:rsid w:val="008533EF"/>
    <w:rsid w:val="00856BBF"/>
    <w:rsid w:val="00866EFB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BEA"/>
    <w:rsid w:val="00982950"/>
    <w:rsid w:val="00991278"/>
    <w:rsid w:val="0099175E"/>
    <w:rsid w:val="009943A4"/>
    <w:rsid w:val="00997858"/>
    <w:rsid w:val="009B485A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3AF5"/>
    <w:rsid w:val="00A476F1"/>
    <w:rsid w:val="00A76F36"/>
    <w:rsid w:val="00A9010E"/>
    <w:rsid w:val="00A940EF"/>
    <w:rsid w:val="00A9726D"/>
    <w:rsid w:val="00AC163E"/>
    <w:rsid w:val="00AC21EE"/>
    <w:rsid w:val="00AC3356"/>
    <w:rsid w:val="00AF1EDD"/>
    <w:rsid w:val="00AF4452"/>
    <w:rsid w:val="00AF4DE5"/>
    <w:rsid w:val="00B01DA6"/>
    <w:rsid w:val="00B22FDE"/>
    <w:rsid w:val="00B32D4B"/>
    <w:rsid w:val="00B402B9"/>
    <w:rsid w:val="00B437D5"/>
    <w:rsid w:val="00B47F6C"/>
    <w:rsid w:val="00B57659"/>
    <w:rsid w:val="00B60D54"/>
    <w:rsid w:val="00B67C69"/>
    <w:rsid w:val="00B7093C"/>
    <w:rsid w:val="00B8205C"/>
    <w:rsid w:val="00B86BCD"/>
    <w:rsid w:val="00B91CA1"/>
    <w:rsid w:val="00B96060"/>
    <w:rsid w:val="00BB4FAB"/>
    <w:rsid w:val="00BC232B"/>
    <w:rsid w:val="00BD2533"/>
    <w:rsid w:val="00BD35AE"/>
    <w:rsid w:val="00BE5952"/>
    <w:rsid w:val="00BE6BE6"/>
    <w:rsid w:val="00BF0F10"/>
    <w:rsid w:val="00C05CA2"/>
    <w:rsid w:val="00C27C1A"/>
    <w:rsid w:val="00C36F18"/>
    <w:rsid w:val="00C40BE4"/>
    <w:rsid w:val="00C41DE3"/>
    <w:rsid w:val="00C47206"/>
    <w:rsid w:val="00C64008"/>
    <w:rsid w:val="00C664E0"/>
    <w:rsid w:val="00CA1834"/>
    <w:rsid w:val="00CA6394"/>
    <w:rsid w:val="00CB70AD"/>
    <w:rsid w:val="00CD1B92"/>
    <w:rsid w:val="00CF0951"/>
    <w:rsid w:val="00CF4F6E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1A20"/>
    <w:rsid w:val="00E4361D"/>
    <w:rsid w:val="00E54F17"/>
    <w:rsid w:val="00E65451"/>
    <w:rsid w:val="00E67097"/>
    <w:rsid w:val="00E75A3F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4FFE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0231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9C09"/>
  <w15:chartTrackingRefBased/>
  <w15:docId w15:val="{4D02CA27-8EAF-49D8-8F06-B3EC5264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tyle1Char">
    <w:name w:val="Style1 Char"/>
    <w:basedOn w:val="DefaultParagraphFont"/>
    <w:link w:val="Style1"/>
    <w:locked/>
    <w:rsid w:val="00E41A20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E41A20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header" Target="header3.xml" Id="rId14" /><Relationship Type="http://schemas.openxmlformats.org/officeDocument/2006/relationships/customXml" Target="/customXml/item3.xml" Id="R29cdc8fa67084433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28F3304D6A45B5B595CCCD2D811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B203E-EF7A-4079-B559-186DDC08E56E}"/>
      </w:docPartPr>
      <w:docPartBody>
        <w:p w:rsidR="00F32FC1" w:rsidRDefault="00F97097" w:rsidP="00F97097">
          <w:pPr>
            <w:pStyle w:val="6628F3304D6A45B5B595CCCD2D8115D0"/>
          </w:pPr>
          <w:r w:rsidRPr="000027A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A8417-856D-48B1-980D-2CB9BFAD99B3}"/>
      </w:docPartPr>
      <w:docPartBody>
        <w:p w:rsidR="00000000" w:rsidRDefault="007B048A">
          <w:r w:rsidRPr="007C5ED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E3B4F34F344AF38EA86E6A30896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C8753-548B-4DDF-909D-C52770F22818}"/>
      </w:docPartPr>
      <w:docPartBody>
        <w:p w:rsidR="00000000" w:rsidRDefault="007B048A" w:rsidP="007B048A">
          <w:pPr>
            <w:pStyle w:val="33E3B4F34F344AF38EA86E6A30896E4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B71C013308B412BAB967051E5A76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8200D-FF17-40A9-9092-BA5CFACF6492}"/>
      </w:docPartPr>
      <w:docPartBody>
        <w:p w:rsidR="00000000" w:rsidRDefault="007B048A" w:rsidP="007B048A">
          <w:pPr>
            <w:pStyle w:val="6B71C013308B412BAB967051E5A76591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568F0E1E8B142BAAAF07268DADE4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947AD-EED9-426A-A13C-9389F96194A2}"/>
      </w:docPartPr>
      <w:docPartBody>
        <w:p w:rsidR="00000000" w:rsidRDefault="007B048A" w:rsidP="007B048A">
          <w:pPr>
            <w:pStyle w:val="F568F0E1E8B142BAAAF07268DADE4E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E9001387D254950A69A160DF21AA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24022-5711-40C1-9191-14C3CDFBD4DC}"/>
      </w:docPartPr>
      <w:docPartBody>
        <w:p w:rsidR="00000000" w:rsidRDefault="007B048A" w:rsidP="007B048A">
          <w:pPr>
            <w:pStyle w:val="0E9001387D254950A69A160DF21AAF8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684838B9ED54118AEF4EF5678803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47D7C-12B5-478E-A3EF-46E503EF2CE1}"/>
      </w:docPartPr>
      <w:docPartBody>
        <w:p w:rsidR="00000000" w:rsidRDefault="007B048A" w:rsidP="007B048A">
          <w:pPr>
            <w:pStyle w:val="1684838B9ED54118AEF4EF5678803C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75E11FC2A04906B55FE3CCF1465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764CB-948D-4FAD-8D18-7F4F88C71D4B}"/>
      </w:docPartPr>
      <w:docPartBody>
        <w:p w:rsidR="00000000" w:rsidRDefault="007B048A" w:rsidP="007B048A">
          <w:pPr>
            <w:pStyle w:val="1E75E11FC2A04906B55FE3CCF14658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ED4CEE247D54491BA7714FEA08CD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2E709-B345-4B19-8866-D6FABD0E8357}"/>
      </w:docPartPr>
      <w:docPartBody>
        <w:p w:rsidR="00000000" w:rsidRDefault="007B048A" w:rsidP="007B048A">
          <w:pPr>
            <w:pStyle w:val="0ED4CEE247D54491BA7714FEA08CD511"/>
          </w:pPr>
          <w:r w:rsidRPr="007C5ED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5377225DDF4B9C9FC083276E4F2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26F96-66C8-4BB3-B6D2-2CCF571ECAFE}"/>
      </w:docPartPr>
      <w:docPartBody>
        <w:p w:rsidR="00000000" w:rsidRDefault="007B048A" w:rsidP="007B048A">
          <w:pPr>
            <w:pStyle w:val="085377225DDF4B9C9FC083276E4F2F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7240BF251E14BE4BB22751A442FF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E749F-D557-447B-BFF9-77BF00E574C6}"/>
      </w:docPartPr>
      <w:docPartBody>
        <w:p w:rsidR="00000000" w:rsidRDefault="007B048A" w:rsidP="007B048A">
          <w:pPr>
            <w:pStyle w:val="B7240BF251E14BE4BB22751A442FF5E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2E86F916DE485BA9E9935976082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602F1-545E-4887-BECF-1869802F23BE}"/>
      </w:docPartPr>
      <w:docPartBody>
        <w:p w:rsidR="00000000" w:rsidRDefault="007B048A" w:rsidP="007B048A">
          <w:pPr>
            <w:pStyle w:val="C92E86F916DE485BA9E993597608230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0770A66604AB295459A364ACD2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42B98-2F85-486E-801B-B025B752B145}"/>
      </w:docPartPr>
      <w:docPartBody>
        <w:p w:rsidR="00000000" w:rsidRDefault="007B048A" w:rsidP="007B048A">
          <w:pPr>
            <w:pStyle w:val="C870770A66604AB295459A364ACD22D4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114124"/>
    <w:rsid w:val="00255395"/>
    <w:rsid w:val="00281485"/>
    <w:rsid w:val="004E5375"/>
    <w:rsid w:val="00580879"/>
    <w:rsid w:val="00591578"/>
    <w:rsid w:val="006363AD"/>
    <w:rsid w:val="00747F0A"/>
    <w:rsid w:val="007B048A"/>
    <w:rsid w:val="008C0479"/>
    <w:rsid w:val="00901D68"/>
    <w:rsid w:val="00930259"/>
    <w:rsid w:val="009E25C4"/>
    <w:rsid w:val="00A97C90"/>
    <w:rsid w:val="00B56AF6"/>
    <w:rsid w:val="00D05ADC"/>
    <w:rsid w:val="00D72C86"/>
    <w:rsid w:val="00E143A5"/>
    <w:rsid w:val="00E45027"/>
    <w:rsid w:val="00E83EB8"/>
    <w:rsid w:val="00F05179"/>
    <w:rsid w:val="00F32FC1"/>
    <w:rsid w:val="00F45EA3"/>
    <w:rsid w:val="00F86650"/>
    <w:rsid w:val="00F9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048A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6628F3304D6A45B5B595CCCD2D8115D0">
    <w:name w:val="6628F3304D6A45B5B595CCCD2D8115D0"/>
    <w:rsid w:val="00F970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855D888DBE44AEA8E43C86CA3F6DD9">
    <w:name w:val="6A855D888DBE44AEA8E43C86CA3F6DD9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9B7A896EF24861B482A1BA212884F4">
    <w:name w:val="349B7A896EF24861B482A1BA212884F4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D2E463FB644E5C94055222B16FCDAB">
    <w:name w:val="30D2E463FB644E5C94055222B16FCDAB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F38BDBE8D94F01943ABFCB8B1477FD">
    <w:name w:val="0BF38BDBE8D94F01943ABFCB8B1477FD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066974957448BDB6E6F4619F9F7E18">
    <w:name w:val="F3066974957448BDB6E6F4619F9F7E18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C4CDB09CAB4A56BE0AB959B0FE9DCE">
    <w:name w:val="66C4CDB09CAB4A56BE0AB959B0FE9DCE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EE1DEAA68942DAB992C446DD0BBF63">
    <w:name w:val="5DEE1DEAA68942DAB992C446DD0BBF63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48BB80E9AF4CCBBE121EDA8E801C8C">
    <w:name w:val="F248BB80E9AF4CCBBE121EDA8E801C8C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EEF9CD838D459C95A933B0418DE2C6">
    <w:name w:val="76EEF9CD838D459C95A933B0418DE2C6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BD0AF0557C4915AEC43524334FA85A">
    <w:name w:val="5EBD0AF0557C4915AEC43524334FA85A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05EA41509743AE8FAE82B0D1ECB466">
    <w:name w:val="8305EA41509743AE8FAE82B0D1ECB466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1BDA546D9F4BFF9A9A8FBC26E6E9AF">
    <w:name w:val="DC1BDA546D9F4BFF9A9A8FBC26E6E9AF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3760ABBD7442078DC18EDB8CCDA77A">
    <w:name w:val="BA3760ABBD7442078DC18EDB8CCDA77A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9463B5D3E54877A6B4E63247DC8CB9">
    <w:name w:val="A09463B5D3E54877A6B4E63247DC8CB9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03A12228B247C18DD489872DCC303F">
    <w:name w:val="7B03A12228B247C18DD489872DCC303F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BD74E4C07D4141AFDE819B2C06CAFE">
    <w:name w:val="D4BD74E4C07D4141AFDE819B2C06CAFE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2439CFE49F4820B353E7CE409149D6">
    <w:name w:val="292439CFE49F4820B353E7CE409149D6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CDDBE9DFE34143A4F987AD8590F6B1">
    <w:name w:val="26CDDBE9DFE34143A4F987AD8590F6B1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964A9BCD684344BFDD0EA4E8A4DC71">
    <w:name w:val="66964A9BCD684344BFDD0EA4E8A4DC71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B984805344497E8D74B9AE002AF6C0">
    <w:name w:val="06B984805344497E8D74B9AE002AF6C0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E3B4F34F344AF38EA86E6A30896E4F">
    <w:name w:val="33E3B4F34F344AF38EA86E6A30896E4F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71C013308B412BAB967051E5A76591">
    <w:name w:val="6B71C013308B412BAB967051E5A76591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68F0E1E8B142BAAAF07268DADE4E6B">
    <w:name w:val="F568F0E1E8B142BAAAF07268DADE4E6B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9001387D254950A69A160DF21AAF88">
    <w:name w:val="0E9001387D254950A69A160DF21AAF88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84838B9ED54118AEF4EF5678803CC3">
    <w:name w:val="1684838B9ED54118AEF4EF5678803CC3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75E11FC2A04906B55FE3CCF1465853">
    <w:name w:val="1E75E11FC2A04906B55FE3CCF1465853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D4CEE247D54491BA7714FEA08CD511">
    <w:name w:val="0ED4CEE247D54491BA7714FEA08CD511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5377225DDF4B9C9FC083276E4F2FB4">
    <w:name w:val="085377225DDF4B9C9FC083276E4F2FB4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240BF251E14BE4BB22751A442FF5E5">
    <w:name w:val="B7240BF251E14BE4BB22751A442FF5E5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2E86F916DE485BA9E9935976082307">
    <w:name w:val="C92E86F916DE485BA9E9935976082307"/>
    <w:rsid w:val="007B04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70770A66604AB295459A364ACD22D4">
    <w:name w:val="C870770A66604AB295459A364ACD22D4"/>
    <w:rsid w:val="007B048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94C26507-4E1F-4B9E-818B-ACF0522ED9D0}">
  <ds:schemaRefs>
    <ds:schemaRef ds:uri="urn:microsoft-dynamics-nav/reports/Standard_Sales_Order_Conf_2/50068/"/>
  </ds:schemaRefs>
</ds:datastoreItem>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19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Jimmy Mutiso</cp:lastModifiedBy>
  <cp:revision>35</cp:revision>
  <dcterms:created xsi:type="dcterms:W3CDTF">2019-02-19T13:47:00Z</dcterms:created>
  <dcterms:modified xsi:type="dcterms:W3CDTF">2024-09-04T17:21:00Z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