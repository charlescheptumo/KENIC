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44095899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23400D" w:rsidRDefault="0023400D" w14:paraId="77D6C249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B129C5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B17105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B17105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B17105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B17105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B17105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B17105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B17105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B17105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346B21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B17105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B17105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B17105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B17105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B17105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B17105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B17105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="00B17105" w:rsidP="00B17105" w:rsidRDefault="00B17105" w14:paraId="121E17F4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8CEE22FA951A45B39A45025F02EEAAA2"/>
              </w:placeholder>
              <w15:repeatingSectionItem/>
            </w:sdtPr>
            <w:sdtContent>
              <w:tr w:rsidR="00B17105" w:rsidTr="00EE3774" w14:paraId="57866A01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AB70A8D260E44D48B6CCB636F20E10E3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B17105" w:rsidP="00EE3774" w:rsidRDefault="00B17105" w14:paraId="27899A3F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AB70A8D260E44D48B6CCB636F20E10E3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B17105" w:rsidP="00EE3774" w:rsidRDefault="00B17105" w14:paraId="64EF3BF9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AB70A8D260E44D48B6CCB636F20E10E3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B17105" w:rsidP="00EE3774" w:rsidRDefault="00B17105" w14:paraId="48DCBE89" w14:textId="7777777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B17105" w:rsidTr="00EE3774" w14:paraId="5E5994DD" w14:textId="77777777">
                <w:trPr>
                  <w:trHeight w:val="60"/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B17105" w:rsidP="00EE3774" w:rsidRDefault="00B17105" w14:paraId="5A9D993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B17105" w:rsidP="00EE3774" w:rsidRDefault="00B17105" w14:paraId="6B0B4EDB" w14:textId="77777777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B17105" w:rsidP="00EE3774" w:rsidRDefault="00B17105" w14:paraId="2BDD282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B17105" w:rsidP="00B17105" w:rsidRDefault="00B17105" w14:paraId="2DB0CD6F" w14:textId="77777777">
      <w:pPr>
        <w:jc w:val="center"/>
      </w:pPr>
      <w:r>
        <w:t>SCU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865"/>
        <w:gridCol w:w="2731"/>
      </w:tblGrid>
      <w:tr w:rsidR="00B17105" w:rsidTr="00EE3774" w14:paraId="55D64710" w14:textId="77777777">
        <w:trPr>
          <w:trHeight w:val="377"/>
        </w:trPr>
        <w:tc>
          <w:tcPr>
            <w:tcW w:w="7465" w:type="dxa"/>
            <w:gridSpan w:val="2"/>
          </w:tcPr>
          <w:p w:rsidRPr="008E39AF" w:rsidR="00B17105" w:rsidP="00EE3774" w:rsidRDefault="00B17105" w14:paraId="72C5EB6B" w14:textId="77777777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Date: </w:t>
            </w: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Date_Header"/>
                <w:tag w:val="#Nav: Standard_Sales_Invoice/1306"/>
                <w:id w:val="1394091734"/>
                <w:placeholder>
                  <w:docPart w:val="19744CDD8A0144B7B2D36DC913AD07B6"/>
                </w:placeholder>
                <w:dataBinding w:prefixMappings="xmlns:ns0='urn:microsoft-dynamics-nav/reports/Standard_Sales_Invoice/1306/'" w:xpath="/ns0:NavWordReportXmlPart[1]/ns0:Header[1]/ns0:etimsDate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etimsDate_Header</w:t>
                </w:r>
                <w:proofErr w:type="spellEnd"/>
              </w:sdtContent>
            </w:sdt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Time: </w:t>
            </w: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Time_Header"/>
                <w:tag w:val="#Nav: Standard_Sales_Invoice/1306"/>
                <w:id w:val="-1802996220"/>
                <w:placeholder>
                  <w:docPart w:val="19744CDD8A0144B7B2D36DC913AD07B6"/>
                </w:placeholder>
                <w:dataBinding w:prefixMappings="xmlns:ns0='urn:microsoft-dynamics-nav/reports/Standard_Sales_Invoice/1306/'" w:xpath="/ns0:NavWordReportXmlPart[1]/ns0:Header[1]/ns0:etimsTime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etimsTime_Header</w:t>
                </w:r>
                <w:proofErr w:type="spellEnd"/>
              </w:sdtContent>
            </w:sdt>
          </w:p>
        </w:tc>
        <w:tc>
          <w:tcPr>
            <w:tcW w:w="2731" w:type="dxa"/>
            <w:vMerge w:val="restart"/>
          </w:tcPr>
          <w:p w:rsidR="00B17105" w:rsidP="00EE3774" w:rsidRDefault="00B17105" w14:paraId="2DE56EBE" w14:textId="7777777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64C0FC1E" wp14:anchorId="58E1AD44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81915</wp:posOffset>
                      </wp:positionV>
                      <wp:extent cx="1543050" cy="1308100"/>
                      <wp:effectExtent l="0" t="0" r="0" b="6350"/>
                      <wp:wrapNone/>
                      <wp:docPr id="147968927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1308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IDAutomation2D" w:hAnsi="IDAutomation2D"/>
                                      <w:sz w:val="16"/>
                                      <w:szCs w:val="16"/>
                                    </w:rPr>
                                    <w:alias w:val="#Nav: /Header/QRCode"/>
                                    <w:tag w:val="#Nav: Standard_Sales_Invoice/1306"/>
                                    <w:id w:val="-1482222999"/>
                                    <w:placeholder>
                                      <w:docPart w:val="19744CDD8A0144B7B2D36DC913AD07B6"/>
                                    </w:placeholder>
                                    <w:dataBinding w:prefixMappings="xmlns:ns0='urn:microsoft-dynamics-nav/reports/Standard_Sales_Invoice/1306/'" w:xpath="/ns0:NavWordReportXmlPart[1]/ns0:Header[1]/ns0:QRCode[1]" w:storeItemID="{E2DF282D-C183-47A3-91D1-8B90BDB0DF4A}"/>
                                    <w:text/>
                                  </w:sdtPr>
                                  <w:sdtContent>
                                    <w:p w:rsidRPr="003B6867" w:rsidR="00B17105" w:rsidP="00B17105" w:rsidRDefault="00B17105" w14:paraId="42E5FB8C" w14:textId="77777777">
                                      <w:pPr>
                                        <w:rPr>
                                          <w:rFonts w:ascii="IDAutomation2D" w:hAnsi="IDAutomation2D"/>
                                          <w:sz w:val="16"/>
                                          <w:szCs w:val="16"/>
                                        </w:rPr>
                                      </w:pPr>
                                      <w:proofErr w:type="spellStart"/>
                                      <w:r w:rsidRPr="003B6867">
                                        <w:rPr>
                                          <w:rFonts w:ascii="IDAutomation2D" w:hAnsi="IDAutomation2D"/>
                                          <w:sz w:val="16"/>
                                          <w:szCs w:val="16"/>
                                        </w:rPr>
                                        <w:t>QRCode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58E1AD44">
                      <v:stroke joinstyle="miter"/>
                      <v:path gradientshapeok="t" o:connecttype="rect"/>
                    </v:shapetype>
                    <v:shape id="Text Box 1" style="position:absolute;margin-left:1.4pt;margin-top:6.45pt;width:121.5pt;height:10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">
                      <v:textbox>
                        <w:txbxContent>
                          <w:sdt>
                            <w:sdtPr>
                              <w:rPr>
                                <w:rFonts w:ascii="IDAutomation2D" w:hAnsi="IDAutomation2D"/>
                                <w:sz w:val="16"/>
                                <w:szCs w:val="16"/>
                              </w:rPr>
                              <w:alias w:val="#Nav: /Header/QRCode"/>
                              <w:tag w:val="#Nav: Standard_Sales_Invoice/1306"/>
                              <w:id w:val="-1482222999"/>
                              <w:placeholder>
                                <w:docPart w:val="19744CDD8A0144B7B2D36DC913AD07B6"/>
                              </w:placeholder>
                              <w:dataBinding w:prefixMappings="xmlns:ns0='urn:microsoft-dynamics-nav/reports/Standard_Sales_Invoice/1306/'" w:xpath="/ns0:NavWordReportXmlPart[1]/ns0:Header[1]/ns0:QRCode[1]" w:storeItemID="{E2DF282D-C183-47A3-91D1-8B90BDB0DF4A}"/>
                              <w:text/>
                            </w:sdtPr>
                            <w:sdtContent>
                              <w:p w:rsidRPr="003B6867" w:rsidR="00B17105" w:rsidP="00B17105" w:rsidRDefault="00B17105" w14:paraId="42E5FB8C" w14:textId="77777777">
                                <w:pPr>
                                  <w:rPr>
                                    <w:rFonts w:ascii="IDAutomation2D" w:hAnsi="IDAutomation2D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3B6867">
                                  <w:rPr>
                                    <w:rFonts w:ascii="IDAutomation2D" w:hAnsi="IDAutomation2D"/>
                                    <w:sz w:val="16"/>
                                    <w:szCs w:val="16"/>
                                  </w:rPr>
                                  <w:t>QRCode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17105" w:rsidTr="00EE3774" w14:paraId="0EA28545" w14:textId="77777777">
        <w:tc>
          <w:tcPr>
            <w:tcW w:w="3600" w:type="dxa"/>
          </w:tcPr>
          <w:p w:rsidRPr="003944BE" w:rsidR="00B17105" w:rsidP="00EE3774" w:rsidRDefault="00B17105" w14:paraId="18711B10" w14:textId="77777777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SCU ID</w:t>
            </w:r>
          </w:p>
        </w:tc>
        <w:tc>
          <w:tcPr>
            <w:tcW w:w="3865" w:type="dxa"/>
          </w:tcPr>
          <w:p w:rsidR="00B17105" w:rsidP="00EE3774" w:rsidRDefault="00B17105" w14:paraId="4627FE04" w14:textId="77777777">
            <w:pPr>
              <w:rPr>
                <w:noProof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SCUID_Header"/>
                <w:tag w:val="#Nav: Standard_Sales_Invoice/1306"/>
                <w:id w:val="-653903866"/>
                <w:placeholder>
                  <w:docPart w:val="BA90FEF744D54F76BF1ED0F2C662FF7D"/>
                </w:placeholder>
                <w:dataBinding w:prefixMappings="xmlns:ns0='urn:microsoft-dynamics-nav/reports/Standard_Sales_Invoice/1306/'" w:xpath="/ns0:NavWordReportXmlPart[1]/ns0:Header[1]/ns0:etimsSCUID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etimsSCUID_Header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B17105" w:rsidP="00EE3774" w:rsidRDefault="00B17105" w14:paraId="0748CB0E" w14:textId="77777777">
            <w:pPr>
              <w:rPr>
                <w:noProof/>
              </w:rPr>
            </w:pPr>
          </w:p>
        </w:tc>
      </w:tr>
      <w:tr w:rsidR="00B17105" w:rsidTr="00EE3774" w14:paraId="06688445" w14:textId="77777777">
        <w:trPr>
          <w:trHeight w:val="278"/>
        </w:trPr>
        <w:tc>
          <w:tcPr>
            <w:tcW w:w="3600" w:type="dxa"/>
          </w:tcPr>
          <w:p w:rsidRPr="003944BE" w:rsidR="00B17105" w:rsidP="00EE3774" w:rsidRDefault="00B17105" w14:paraId="0BDF6FDA" w14:textId="77777777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CU Invoice Number</w:t>
            </w:r>
          </w:p>
        </w:tc>
        <w:tc>
          <w:tcPr>
            <w:tcW w:w="3865" w:type="dxa"/>
          </w:tcPr>
          <w:p w:rsidR="00B17105" w:rsidP="00EE3774" w:rsidRDefault="00B17105" w14:paraId="15D2B220" w14:textId="77777777">
            <w:pPr>
              <w:rPr>
                <w:noProof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CUInvoiceNumber_Header"/>
                <w:tag w:val="#Nav: Standard_Sales_Invoice/1306"/>
                <w:id w:val="-678884429"/>
                <w:placeholder>
                  <w:docPart w:val="B235093F93E1427F93D924479DC59236"/>
                </w:placeholder>
                <w:dataBinding w:prefixMappings="xmlns:ns0='urn:microsoft-dynamics-nav/reports/Standard_Sales_Invoice/1306/'" w:xpath="/ns0:NavWordReportXmlPart[1]/ns0:Header[1]/ns0:etimsCUInvoiceNumber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etimsCUInvoiceNumber_Header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B17105" w:rsidP="00EE3774" w:rsidRDefault="00B17105" w14:paraId="4F082461" w14:textId="77777777">
            <w:pPr>
              <w:rPr>
                <w:noProof/>
              </w:rPr>
            </w:pPr>
          </w:p>
        </w:tc>
      </w:tr>
      <w:tr w:rsidR="00B17105" w:rsidTr="00EE3774" w14:paraId="3E9D82D7" w14:textId="77777777">
        <w:trPr>
          <w:trHeight w:val="287"/>
        </w:trPr>
        <w:tc>
          <w:tcPr>
            <w:tcW w:w="3600" w:type="dxa"/>
          </w:tcPr>
          <w:p w:rsidRPr="003944BE" w:rsidR="00B17105" w:rsidP="00EE3774" w:rsidRDefault="00B17105" w14:paraId="72A6F52C" w14:textId="77777777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Internal Data</w:t>
            </w:r>
          </w:p>
        </w:tc>
        <w:tc>
          <w:tcPr>
            <w:tcW w:w="3865" w:type="dxa"/>
          </w:tcPr>
          <w:p w:rsidR="00B17105" w:rsidP="00EE3774" w:rsidRDefault="00B17105" w14:paraId="0A189C56" w14:textId="77777777"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InternalData_Header"/>
                <w:tag w:val="#Nav: Standard_Sales_Invoice/1306"/>
                <w:id w:val="1761719012"/>
                <w:placeholder>
                  <w:docPart w:val="8FF362684A7A46C5B1952D3E6B7F399D"/>
                </w:placeholder>
                <w:dataBinding w:prefixMappings="xmlns:ns0='urn:microsoft-dynamics-nav/reports/Standard_Sales_Invoice/1306/'" w:xpath="/ns0:NavWordReportXmlPart[1]/ns0:Header[1]/ns0:etimsInternalData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etimsInternalData_Header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B17105" w:rsidP="00EE3774" w:rsidRDefault="00B17105" w14:paraId="6D3252C0" w14:textId="77777777">
            <w:pPr>
              <w:rPr>
                <w:noProof/>
              </w:rPr>
            </w:pPr>
          </w:p>
        </w:tc>
      </w:tr>
      <w:tr w:rsidR="00B17105" w:rsidTr="00EE3774" w14:paraId="746EC753" w14:textId="77777777">
        <w:trPr>
          <w:trHeight w:val="206"/>
        </w:trPr>
        <w:tc>
          <w:tcPr>
            <w:tcW w:w="3600" w:type="dxa"/>
          </w:tcPr>
          <w:p w:rsidRPr="003944BE" w:rsidR="00B17105" w:rsidP="00EE3774" w:rsidRDefault="00B17105" w14:paraId="3BB14BF2" w14:textId="77777777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Receipt Signature</w:t>
            </w:r>
          </w:p>
        </w:tc>
        <w:tc>
          <w:tcPr>
            <w:tcW w:w="3865" w:type="dxa"/>
          </w:tcPr>
          <w:p w:rsidR="00B17105" w:rsidP="00EE3774" w:rsidRDefault="00B17105" w14:paraId="1BBB5497" w14:textId="77777777"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ReceiptSignature_Header"/>
                <w:tag w:val="#Nav: Standard_Sales_Invoice/1306"/>
                <w:id w:val="-296217436"/>
                <w:placeholder>
                  <w:docPart w:val="017BAA9648B14232A69B3A4399DD7DB6"/>
                </w:placeholder>
                <w:dataBinding w:prefixMappings="xmlns:ns0='urn:microsoft-dynamics-nav/reports/Standard_Sales_Invoice/1306/'" w:xpath="/ns0:NavWordReportXmlPart[1]/ns0:Header[1]/ns0:etimsReceiptSignature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etimsReceiptSignature_Header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B17105" w:rsidP="00EE3774" w:rsidRDefault="00B17105" w14:paraId="7CA8D7E1" w14:textId="77777777">
            <w:pPr>
              <w:rPr>
                <w:noProof/>
              </w:rPr>
            </w:pPr>
          </w:p>
        </w:tc>
      </w:tr>
    </w:tbl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1916" w:rsidP="00E40C63" w:rsidRDefault="000C1916" w14:paraId="17361ED3" w14:textId="77777777">
      <w:pPr>
        <w:spacing w:after="0"/>
      </w:pPr>
      <w:r>
        <w:separator/>
      </w:r>
    </w:p>
  </w:endnote>
  <w:endnote w:type="continuationSeparator" w:id="0">
    <w:p w:rsidR="000C1916" w:rsidP="00E40C63" w:rsidRDefault="000C1916" w14:paraId="1FC1473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2D">
    <w:panose1 w:val="02000508000000020004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Yim6vA=="/>
        </w:sdtPr>
        <w:sdtContent>
          <w:tc>
            <w:tcPr>
              <w:tcW w:w="1250" w:type="pct"/>
            </w:tcPr>
            <w:p w:rsidRPr="003260F6" w:rsidR="0023400D" w:rsidP="00C43401" w:rsidRDefault="00B17105" w14:paraId="12176169" w14:textId="7C6C9370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Yim6vA=="/>
        </w:sdtPr>
        <w:sdtContent>
          <w:tc>
            <w:tcPr>
              <w:tcW w:w="1250" w:type="pct"/>
            </w:tcPr>
            <w:p w:rsidRPr="005A2FAF" w:rsidR="0023400D" w:rsidP="00C43401" w:rsidRDefault="00B17105" w14:paraId="009E8D93" w14:textId="0C6421DE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1916" w:rsidP="00E40C63" w:rsidRDefault="000C1916" w14:paraId="239D5DD4" w14:textId="77777777">
      <w:pPr>
        <w:spacing w:after="0"/>
      </w:pPr>
      <w:r>
        <w:separator/>
      </w:r>
    </w:p>
  </w:footnote>
  <w:footnote w:type="continuationSeparator" w:id="0">
    <w:p w:rsidR="000C1916" w:rsidP="00E40C63" w:rsidRDefault="000C1916" w14:paraId="1BF508F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FF0B2FF" w14:textId="77777777">
      <w:tc>
        <w:tcPr>
          <w:tcW w:w="2929" w:type="pct"/>
        </w:tcPr>
        <w:p w:rsidRPr="00C43401" w:rsidR="00C43401" w:rsidP="00C43401" w:rsidRDefault="00000000" w14:paraId="5BFA9E2A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="00C43401" w:rsidP="00C43401" w:rsidRDefault="00C43401" w14:paraId="38928E05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95F2AB5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2F65A3E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0FBC81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C1916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56917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17105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bin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8CEE22FA951A45B39A45025F02EEA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5F202-88CD-4B7B-A14B-6D92CDF8C49E}"/>
      </w:docPartPr>
      <w:docPartBody>
        <w:p w:rsidR="00000000" w:rsidRDefault="00245F29" w:rsidP="00245F29">
          <w:pPr>
            <w:pStyle w:val="8CEE22FA951A45B39A45025F02EEAAA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B70A8D260E44D48B6CCB636F20E1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00647-0FC2-41D9-B872-4F5307E951F9}"/>
      </w:docPartPr>
      <w:docPartBody>
        <w:p w:rsidR="00000000" w:rsidRDefault="00245F29" w:rsidP="00245F29">
          <w:pPr>
            <w:pStyle w:val="AB70A8D260E44D48B6CCB636F20E10E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19744CDD8A0144B7B2D36DC913AD0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56D01-82A0-4B32-8CCE-0F42BF48845E}"/>
      </w:docPartPr>
      <w:docPartBody>
        <w:p w:rsidR="00000000" w:rsidRDefault="00245F29" w:rsidP="00245F29">
          <w:pPr>
            <w:pStyle w:val="19744CDD8A0144B7B2D36DC913AD07B6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90FEF744D54F76BF1ED0F2C662F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09DA3-50E0-4BA2-A893-45A919A4DA27}"/>
      </w:docPartPr>
      <w:docPartBody>
        <w:p w:rsidR="00000000" w:rsidRDefault="00245F29" w:rsidP="00245F29">
          <w:pPr>
            <w:pStyle w:val="BA90FEF744D54F76BF1ED0F2C662FF7D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35093F93E1427F93D924479DC59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6DA12-ED55-4830-9AD6-05AB98F21D4B}"/>
      </w:docPartPr>
      <w:docPartBody>
        <w:p w:rsidR="00000000" w:rsidRDefault="00245F29" w:rsidP="00245F29">
          <w:pPr>
            <w:pStyle w:val="B235093F93E1427F93D924479DC59236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F362684A7A46C5B1952D3E6B7F3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E9DC4-073C-4A91-8EE9-39F1F6323DAA}"/>
      </w:docPartPr>
      <w:docPartBody>
        <w:p w:rsidR="00000000" w:rsidRDefault="00245F29" w:rsidP="00245F29">
          <w:pPr>
            <w:pStyle w:val="8FF362684A7A46C5B1952D3E6B7F399D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7BAA9648B14232A69B3A4399DD7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127B5-1FCC-44DE-9B93-F162E96595CA}"/>
      </w:docPartPr>
      <w:docPartBody>
        <w:p w:rsidR="00000000" w:rsidRDefault="00245F29" w:rsidP="00245F29">
          <w:pPr>
            <w:pStyle w:val="017BAA9648B14232A69B3A4399DD7DB6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2D">
    <w:panose1 w:val="02000508000000020004"/>
    <w:charset w:val="00"/>
    <w:family w:val="moder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45F29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56917"/>
    <w:rsid w:val="00471979"/>
    <w:rsid w:val="00496861"/>
    <w:rsid w:val="004C7006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71F7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5F29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8CEE22FA951A45B39A45025F02EEAAA2">
    <w:name w:val="8CEE22FA951A45B39A45025F02EEAAA2"/>
    <w:rsid w:val="00245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70A8D260E44D48B6CCB636F20E10E3">
    <w:name w:val="AB70A8D260E44D48B6CCB636F20E10E3"/>
    <w:rsid w:val="00245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744CDD8A0144B7B2D36DC913AD07B6">
    <w:name w:val="19744CDD8A0144B7B2D36DC913AD07B6"/>
    <w:rsid w:val="00245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90FEF744D54F76BF1ED0F2C662FF7D">
    <w:name w:val="BA90FEF744D54F76BF1ED0F2C662FF7D"/>
    <w:rsid w:val="00245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35093F93E1427F93D924479DC59236">
    <w:name w:val="B235093F93E1427F93D924479DC59236"/>
    <w:rsid w:val="00245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F362684A7A46C5B1952D3E6B7F399D">
    <w:name w:val="8FF362684A7A46C5B1952D3E6B7F399D"/>
    <w:rsid w:val="00245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7BAA9648B14232A69B3A4399DD7DB6">
    <w:name w:val="017BAA9648B14232A69B3A4399DD7DB6"/>
    <w:rsid w:val="00245F2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2025-08-11T08:18:00Z</dcterms:modified>
</cp:coreProperties>
</file>